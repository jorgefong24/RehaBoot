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A113E" w14:textId="6878C685" w:rsidR="00003A9D" w:rsidRPr="00003A9D" w:rsidRDefault="00694B47" w:rsidP="00003A9D">
      <w:r w:rsidRPr="00694B47">
        <w:rPr>
          <w:sz w:val="40"/>
          <w:szCs w:val="24"/>
        </w:rPr>
        <w:t>RehaBot: Innovación en Rehabilitación Física a través del Control Gestual con MYO Armband</w:t>
      </w:r>
    </w:p>
    <w:p w14:paraId="4A3446F2" w14:textId="1434909B" w:rsidR="00003A9D" w:rsidRDefault="00D40CD9" w:rsidP="00003A9D">
      <w:pPr>
        <w:pStyle w:val="Tipologa"/>
        <w:spacing w:before="0" w:line="240" w:lineRule="auto"/>
        <w:rPr>
          <w:smallCaps w:val="0"/>
          <w:sz w:val="22"/>
          <w:szCs w:val="22"/>
          <w:lang w:val="en-US"/>
        </w:rPr>
      </w:pPr>
      <w:r>
        <w:rPr>
          <w:smallCaps w:val="0"/>
          <w:sz w:val="22"/>
          <w:szCs w:val="22"/>
          <w:lang w:val="en-US"/>
        </w:rPr>
        <w:t>R</w:t>
      </w:r>
      <w:r w:rsidR="002617AB" w:rsidRPr="002617AB">
        <w:rPr>
          <w:smallCaps w:val="0"/>
          <w:sz w:val="22"/>
          <w:szCs w:val="22"/>
          <w:lang w:val="en-US"/>
        </w:rPr>
        <w:t xml:space="preserve">esearch paper as a </w:t>
      </w:r>
      <w:r>
        <w:rPr>
          <w:smallCaps w:val="0"/>
          <w:sz w:val="22"/>
          <w:szCs w:val="22"/>
          <w:lang w:val="en-US"/>
        </w:rPr>
        <w:t xml:space="preserve">course end project </w:t>
      </w:r>
    </w:p>
    <w:p w14:paraId="5292A06F" w14:textId="77777777" w:rsidR="002617AB" w:rsidRPr="00C57240" w:rsidRDefault="002617AB" w:rsidP="00003A9D">
      <w:pPr>
        <w:pStyle w:val="Tipologa"/>
        <w:spacing w:before="0" w:line="240" w:lineRule="auto"/>
        <w:rPr>
          <w:smallCaps w:val="0"/>
          <w:sz w:val="22"/>
          <w:szCs w:val="22"/>
          <w:lang w:val="en-US"/>
        </w:rPr>
      </w:pPr>
    </w:p>
    <w:p w14:paraId="5E219917" w14:textId="77777777" w:rsidR="002617AB" w:rsidRPr="00C57240" w:rsidRDefault="002617AB" w:rsidP="00003A9D">
      <w:pPr>
        <w:pStyle w:val="Tipologa"/>
        <w:spacing w:before="0" w:line="240" w:lineRule="auto"/>
        <w:rPr>
          <w:smallCaps w:val="0"/>
          <w:sz w:val="22"/>
          <w:szCs w:val="22"/>
          <w:lang w:val="pt-BR"/>
        </w:rPr>
      </w:pPr>
    </w:p>
    <w:p w14:paraId="49FAEE3B" w14:textId="77777777" w:rsidR="00123F9F" w:rsidRPr="00D40CD9" w:rsidRDefault="00123F9F" w:rsidP="00003A9D">
      <w:pPr>
        <w:pStyle w:val="Bloqueblanco"/>
        <w:spacing w:after="0" w:line="240" w:lineRule="auto"/>
        <w:rPr>
          <w:lang w:val="en-US"/>
        </w:rPr>
      </w:pPr>
    </w:p>
    <w:tbl>
      <w:tblPr>
        <w:tblW w:w="0" w:type="auto"/>
        <w:tblInd w:w="108" w:type="dxa"/>
        <w:tblLook w:val="04A0" w:firstRow="1" w:lastRow="0" w:firstColumn="1" w:lastColumn="0" w:noHBand="0" w:noVBand="1"/>
      </w:tblPr>
      <w:tblGrid>
        <w:gridCol w:w="3389"/>
        <w:gridCol w:w="3388"/>
        <w:gridCol w:w="3483"/>
      </w:tblGrid>
      <w:tr w:rsidR="00123F9F" w:rsidRPr="00D40CD9" w14:paraId="0F7CA218" w14:textId="77777777" w:rsidTr="001302C8">
        <w:tc>
          <w:tcPr>
            <w:tcW w:w="3492" w:type="dxa"/>
          </w:tcPr>
          <w:p w14:paraId="3A923655" w14:textId="77777777" w:rsidR="00123F9F" w:rsidRPr="00D40CD9" w:rsidRDefault="00123F9F" w:rsidP="00003A9D">
            <w:pPr>
              <w:pStyle w:val="e-mail"/>
              <w:spacing w:line="240" w:lineRule="auto"/>
              <w:rPr>
                <w:lang w:val="en-US"/>
              </w:rPr>
            </w:pPr>
          </w:p>
        </w:tc>
        <w:tc>
          <w:tcPr>
            <w:tcW w:w="3492" w:type="dxa"/>
          </w:tcPr>
          <w:p w14:paraId="163B401C" w14:textId="77777777" w:rsidR="00123F9F" w:rsidRPr="00D40CD9" w:rsidRDefault="00123F9F" w:rsidP="00003A9D">
            <w:pPr>
              <w:pStyle w:val="e-mail"/>
              <w:spacing w:line="240" w:lineRule="auto"/>
              <w:rPr>
                <w:lang w:val="en-US"/>
              </w:rPr>
            </w:pPr>
          </w:p>
        </w:tc>
        <w:tc>
          <w:tcPr>
            <w:tcW w:w="3492" w:type="dxa"/>
          </w:tcPr>
          <w:p w14:paraId="7A1734DB" w14:textId="792E19F3" w:rsidR="00123F9F" w:rsidRPr="00D40CD9" w:rsidRDefault="003E437C" w:rsidP="00003A9D">
            <w:pPr>
              <w:pStyle w:val="Autor"/>
            </w:pPr>
            <w:r w:rsidRPr="003E437C">
              <w:t xml:space="preserve">Julian Andres Gomez </w:t>
            </w:r>
            <w:r w:rsidR="00123F9F" w:rsidRPr="00D40CD9">
              <w:rPr>
                <w:b/>
                <w:sz w:val="16"/>
                <w:szCs w:val="16"/>
                <w:vertAlign w:val="superscript"/>
              </w:rPr>
              <w:t>1</w:t>
            </w:r>
          </w:p>
          <w:p w14:paraId="4261C22C" w14:textId="76374CF3" w:rsidR="00123F9F" w:rsidRDefault="004B0753" w:rsidP="00003A9D">
            <w:pPr>
              <w:pStyle w:val="e-mail"/>
              <w:spacing w:line="240" w:lineRule="auto"/>
            </w:pPr>
            <w:hyperlink r:id="rId10" w:history="1">
              <w:r w:rsidRPr="00625F39">
                <w:rPr>
                  <w:rStyle w:val="Hipervnculo"/>
                </w:rPr>
                <w:t>autor1@uao.edu.co</w:t>
              </w:r>
            </w:hyperlink>
          </w:p>
          <w:p w14:paraId="549DFDAB" w14:textId="77777777" w:rsidR="004B0753" w:rsidRDefault="004B0753" w:rsidP="00003A9D">
            <w:pPr>
              <w:pStyle w:val="e-mail"/>
              <w:spacing w:line="240" w:lineRule="auto"/>
            </w:pPr>
          </w:p>
          <w:p w14:paraId="1601AC18" w14:textId="68DACC8E" w:rsidR="004B0753" w:rsidRPr="00D40CD9" w:rsidRDefault="00343751" w:rsidP="004B0753">
            <w:pPr>
              <w:pStyle w:val="Autor"/>
            </w:pPr>
            <w:r>
              <w:t xml:space="preserve">Jorge Luis Fong </w:t>
            </w:r>
            <w:r w:rsidR="00186FEE">
              <w:t>Gutiérrez</w:t>
            </w:r>
            <w:r w:rsidR="004B0753" w:rsidRPr="00D40CD9">
              <w:t xml:space="preserve"> 1</w:t>
            </w:r>
            <w:r w:rsidR="002E6C8D">
              <w:rPr>
                <w:b/>
                <w:sz w:val="16"/>
                <w:szCs w:val="16"/>
                <w:vertAlign w:val="superscript"/>
              </w:rPr>
              <w:t>2</w:t>
            </w:r>
          </w:p>
          <w:p w14:paraId="355C6EE3" w14:textId="7886368C" w:rsidR="004B0753" w:rsidRDefault="00186FEE" w:rsidP="004B0753">
            <w:pPr>
              <w:pStyle w:val="e-mail"/>
              <w:spacing w:line="240" w:lineRule="auto"/>
            </w:pPr>
            <w:hyperlink r:id="rId11" w:history="1">
              <w:r w:rsidRPr="00625F39">
                <w:rPr>
                  <w:rStyle w:val="Hipervnculo"/>
                </w:rPr>
                <w:t>jorge.fong@uao.edu.co</w:t>
              </w:r>
            </w:hyperlink>
          </w:p>
          <w:p w14:paraId="52CE98F7" w14:textId="77777777" w:rsidR="004B0753" w:rsidRDefault="004B0753" w:rsidP="004B0753">
            <w:pPr>
              <w:pStyle w:val="e-mail"/>
              <w:spacing w:line="240" w:lineRule="auto"/>
            </w:pPr>
          </w:p>
          <w:p w14:paraId="51B1FADC" w14:textId="21F0A4CC" w:rsidR="00682820" w:rsidRPr="00D40CD9" w:rsidRDefault="00682820" w:rsidP="00682820">
            <w:pPr>
              <w:pStyle w:val="Autor"/>
            </w:pPr>
            <w:r>
              <w:t>Pablo José Quiñones Giraldo</w:t>
            </w:r>
            <w:r w:rsidR="002E6C8D">
              <w:t xml:space="preserve"> </w:t>
            </w:r>
            <w:r w:rsidR="002E6C8D">
              <w:rPr>
                <w:b/>
                <w:sz w:val="16"/>
                <w:szCs w:val="16"/>
                <w:vertAlign w:val="superscript"/>
              </w:rPr>
              <w:t>3</w:t>
            </w:r>
          </w:p>
          <w:p w14:paraId="6753A8B9" w14:textId="415F2EC4" w:rsidR="004B0753" w:rsidRPr="00D40CD9" w:rsidRDefault="00682820" w:rsidP="004B0753">
            <w:pPr>
              <w:pStyle w:val="e-mail"/>
              <w:spacing w:line="240" w:lineRule="auto"/>
            </w:pPr>
            <w:hyperlink r:id="rId12" w:history="1">
              <w:r w:rsidRPr="00625F39">
                <w:rPr>
                  <w:rStyle w:val="Hipervnculo"/>
                </w:rPr>
                <w:t>pablo.quinones@uao.edu.co</w:t>
              </w:r>
            </w:hyperlink>
          </w:p>
        </w:tc>
      </w:tr>
      <w:tr w:rsidR="00123F9F" w:rsidRPr="00931971" w14:paraId="5DFFCC2E" w14:textId="77777777" w:rsidTr="001302C8">
        <w:tc>
          <w:tcPr>
            <w:tcW w:w="3492" w:type="dxa"/>
          </w:tcPr>
          <w:p w14:paraId="3B6320E0" w14:textId="77777777" w:rsidR="00123F9F" w:rsidRPr="00D40CD9" w:rsidRDefault="00123F9F" w:rsidP="00003A9D">
            <w:pPr>
              <w:pStyle w:val="e-mail"/>
              <w:spacing w:line="240" w:lineRule="auto"/>
            </w:pPr>
          </w:p>
        </w:tc>
        <w:tc>
          <w:tcPr>
            <w:tcW w:w="3492" w:type="dxa"/>
          </w:tcPr>
          <w:p w14:paraId="64F10704" w14:textId="77777777" w:rsidR="00123F9F" w:rsidRPr="00D40CD9" w:rsidRDefault="00123F9F" w:rsidP="00003A9D">
            <w:pPr>
              <w:pStyle w:val="e-mail"/>
              <w:spacing w:line="240" w:lineRule="auto"/>
            </w:pPr>
          </w:p>
        </w:tc>
        <w:tc>
          <w:tcPr>
            <w:tcW w:w="3492" w:type="dxa"/>
          </w:tcPr>
          <w:p w14:paraId="0DA715E6" w14:textId="77777777" w:rsidR="00123F9F" w:rsidRDefault="00123F9F" w:rsidP="00003A9D">
            <w:pPr>
              <w:pStyle w:val="e-mail"/>
              <w:spacing w:line="240" w:lineRule="auto"/>
            </w:pPr>
          </w:p>
        </w:tc>
      </w:tr>
      <w:tr w:rsidR="00123F9F" w:rsidRPr="00931971" w14:paraId="05E5F557" w14:textId="77777777" w:rsidTr="001302C8">
        <w:tc>
          <w:tcPr>
            <w:tcW w:w="3492" w:type="dxa"/>
          </w:tcPr>
          <w:p w14:paraId="3948E052" w14:textId="77777777" w:rsidR="00123F9F" w:rsidRDefault="00123F9F" w:rsidP="00003A9D">
            <w:pPr>
              <w:pStyle w:val="e-mail"/>
              <w:spacing w:line="240" w:lineRule="auto"/>
            </w:pPr>
          </w:p>
        </w:tc>
        <w:tc>
          <w:tcPr>
            <w:tcW w:w="3492" w:type="dxa"/>
          </w:tcPr>
          <w:p w14:paraId="3BD27AF0" w14:textId="77777777" w:rsidR="00123F9F" w:rsidRDefault="00123F9F" w:rsidP="00003A9D">
            <w:pPr>
              <w:pStyle w:val="e-mail"/>
              <w:spacing w:line="240" w:lineRule="auto"/>
            </w:pPr>
          </w:p>
        </w:tc>
        <w:tc>
          <w:tcPr>
            <w:tcW w:w="3492" w:type="dxa"/>
          </w:tcPr>
          <w:p w14:paraId="14C3182A" w14:textId="527F4669" w:rsidR="00123F9F" w:rsidRPr="002557FA" w:rsidRDefault="008149F5" w:rsidP="00003A9D">
            <w:pPr>
              <w:pStyle w:val="Autor"/>
            </w:pPr>
            <w:r>
              <w:t>Sebastian Gonzalez Zea</w:t>
            </w:r>
            <w:r w:rsidR="003E437C">
              <w:t xml:space="preserve"> </w:t>
            </w:r>
            <w:r w:rsidR="003E437C">
              <w:rPr>
                <w:b/>
                <w:sz w:val="16"/>
                <w:szCs w:val="16"/>
                <w:vertAlign w:val="superscript"/>
              </w:rPr>
              <w:t>4</w:t>
            </w:r>
          </w:p>
          <w:p w14:paraId="1B82C7F8" w14:textId="7BE5769B" w:rsidR="000776CF" w:rsidRDefault="006D1693" w:rsidP="0095227F">
            <w:pPr>
              <w:pStyle w:val="e-mail"/>
              <w:spacing w:line="240" w:lineRule="auto"/>
            </w:pPr>
            <w:hyperlink r:id="rId13" w:history="1">
              <w:r w:rsidRPr="00625F39">
                <w:rPr>
                  <w:rStyle w:val="Hipervnculo"/>
                </w:rPr>
                <w:t>sebastian.gonzalez_z@uao.edu.co</w:t>
              </w:r>
            </w:hyperlink>
            <w:r>
              <w:t xml:space="preserve"> </w:t>
            </w:r>
          </w:p>
          <w:p w14:paraId="033E3E3A" w14:textId="77777777" w:rsidR="0095227F" w:rsidRDefault="0095227F" w:rsidP="0095227F">
            <w:pPr>
              <w:pStyle w:val="e-mail"/>
              <w:spacing w:line="240" w:lineRule="auto"/>
            </w:pPr>
          </w:p>
        </w:tc>
      </w:tr>
    </w:tbl>
    <w:p w14:paraId="7792B80B" w14:textId="2624BD1C" w:rsidR="000776CF" w:rsidRPr="00736024" w:rsidRDefault="000776CF" w:rsidP="000776CF">
      <w:pPr>
        <w:pStyle w:val="Institucion"/>
        <w:spacing w:line="240" w:lineRule="auto"/>
        <w:rPr>
          <w:b w:val="0"/>
        </w:rPr>
      </w:pPr>
    </w:p>
    <w:p w14:paraId="52AB69D1" w14:textId="77777777" w:rsidR="000776CF" w:rsidRDefault="000776CF" w:rsidP="00003A9D">
      <w:pPr>
        <w:pStyle w:val="Institucion"/>
        <w:spacing w:line="240" w:lineRule="auto"/>
      </w:pPr>
    </w:p>
    <w:p w14:paraId="15075F74" w14:textId="3E3E8458" w:rsidR="00123F9F" w:rsidRDefault="00105580" w:rsidP="00003A9D">
      <w:pPr>
        <w:pStyle w:val="Institucion"/>
        <w:spacing w:line="240" w:lineRule="auto"/>
      </w:pPr>
      <w:r>
        <w:t xml:space="preserve">Universidad </w:t>
      </w:r>
      <w:r w:rsidR="00D40CD9">
        <w:t>Autónoma</w:t>
      </w:r>
      <w:r>
        <w:t xml:space="preserve"> de </w:t>
      </w:r>
      <w:r w:rsidR="00D40CD9">
        <w:t>Occidente</w:t>
      </w:r>
      <w:r w:rsidR="0016480F">
        <w:t xml:space="preserve">, Facultad de Ingeniería, Programa de </w:t>
      </w:r>
      <w:r w:rsidR="00D40CD9">
        <w:t>Ingeniería Mecatrónica</w:t>
      </w:r>
      <w:r w:rsidR="008A13C2">
        <w:t xml:space="preserve"> </w:t>
      </w:r>
      <w:r w:rsidR="00123F9F">
        <w:t xml:space="preserve">(1) </w:t>
      </w:r>
    </w:p>
    <w:p w14:paraId="56E5A787" w14:textId="32257E4A" w:rsidR="00123F9F" w:rsidRDefault="00D40CD9" w:rsidP="00003A9D">
      <w:pPr>
        <w:pStyle w:val="Institucion"/>
        <w:spacing w:line="240" w:lineRule="auto"/>
      </w:pPr>
      <w:r>
        <w:t>Universidad Autónoma de Occidente</w:t>
      </w:r>
      <w:r w:rsidR="0016480F">
        <w:t xml:space="preserve">, Facultad de Ingeniería, Programa de </w:t>
      </w:r>
      <w:r>
        <w:t xml:space="preserve">Ingeniería </w:t>
      </w:r>
      <w:r w:rsidR="003E437C">
        <w:t>mecatrónica</w:t>
      </w:r>
      <w:r w:rsidR="000776CF">
        <w:t xml:space="preserve"> </w:t>
      </w:r>
      <w:r w:rsidR="00123F9F">
        <w:t>(2)</w:t>
      </w:r>
    </w:p>
    <w:p w14:paraId="32195B76" w14:textId="38AD6E62" w:rsidR="003E437C" w:rsidRDefault="003E437C" w:rsidP="003E437C">
      <w:pPr>
        <w:pStyle w:val="Institucion"/>
        <w:spacing w:line="240" w:lineRule="auto"/>
      </w:pPr>
      <w:r>
        <w:t xml:space="preserve">Universidad Autónoma de Occidente, Facultad de Ingeniería, Programa de Ingeniería Mecatrónica (3) </w:t>
      </w:r>
    </w:p>
    <w:p w14:paraId="246D786F" w14:textId="33A1502E" w:rsidR="003E437C" w:rsidRDefault="003E437C" w:rsidP="003E437C">
      <w:pPr>
        <w:pStyle w:val="Institucion"/>
        <w:spacing w:line="240" w:lineRule="auto"/>
      </w:pPr>
      <w:r>
        <w:t>Universidad Autónoma de Occidente, Facultad de Ingeniería, Programa de Ingeniería Mecatrónica (4)</w:t>
      </w:r>
    </w:p>
    <w:sdt>
      <w:sdtPr>
        <w:rPr>
          <w:sz w:val="22"/>
          <w:szCs w:val="22"/>
          <w:lang w:val="es-CO"/>
        </w:rPr>
        <w:id w:val="-2107875339"/>
        <w:docPartObj>
          <w:docPartGallery w:val="Table of Contents"/>
          <w:docPartUnique/>
        </w:docPartObj>
      </w:sdtPr>
      <w:sdtEndPr>
        <w:rPr>
          <w:b/>
          <w:bCs/>
          <w:lang w:val="es-MX"/>
        </w:rPr>
      </w:sdtEndPr>
      <w:sdtContent>
        <w:p w14:paraId="4940C203" w14:textId="7031CA65" w:rsidR="00B97748" w:rsidRDefault="00B97748" w:rsidP="00B97748">
          <w:pPr>
            <w:pStyle w:val="Keywords"/>
          </w:pPr>
          <w:r>
            <w:t>Contenido</w:t>
          </w:r>
        </w:p>
        <w:p w14:paraId="26A520C8" w14:textId="08DAFB01" w:rsidR="00D6213C" w:rsidRDefault="00B97748">
          <w:pPr>
            <w:pStyle w:val="TDC1"/>
            <w:tabs>
              <w:tab w:val="left" w:pos="720"/>
              <w:tab w:val="right" w:leader="dot" w:pos="10358"/>
            </w:tabs>
            <w:rPr>
              <w:rFonts w:asciiTheme="minorHAnsi" w:eastAsiaTheme="minorEastAsia" w:hAnsiTheme="minorHAnsi" w:cstheme="minorBidi"/>
              <w:noProof/>
              <w:kern w:val="2"/>
              <w:sz w:val="24"/>
              <w:szCs w:val="24"/>
              <w:lang w:eastAsia="es-CO"/>
              <w14:ligatures w14:val="standardContextual"/>
            </w:rPr>
          </w:pPr>
          <w:r>
            <w:fldChar w:fldCharType="begin"/>
          </w:r>
          <w:r>
            <w:instrText xml:space="preserve"> TOC \o "1-3" \h \z \u </w:instrText>
          </w:r>
          <w:r>
            <w:fldChar w:fldCharType="separate"/>
          </w:r>
          <w:hyperlink w:anchor="_Toc182540915" w:history="1">
            <w:r w:rsidR="00D6213C" w:rsidRPr="00843100">
              <w:rPr>
                <w:rStyle w:val="Hipervnculo"/>
                <w:noProof/>
              </w:rPr>
              <w:t>1.</w:t>
            </w:r>
            <w:r w:rsidR="00D6213C">
              <w:rPr>
                <w:rFonts w:asciiTheme="minorHAnsi" w:eastAsiaTheme="minorEastAsia" w:hAnsiTheme="minorHAnsi" w:cstheme="minorBidi"/>
                <w:noProof/>
                <w:kern w:val="2"/>
                <w:sz w:val="24"/>
                <w:szCs w:val="24"/>
                <w:lang w:eastAsia="es-CO"/>
                <w14:ligatures w14:val="standardContextual"/>
              </w:rPr>
              <w:tab/>
            </w:r>
            <w:r w:rsidR="00D6213C" w:rsidRPr="00843100">
              <w:rPr>
                <w:rStyle w:val="Hipervnculo"/>
                <w:noProof/>
              </w:rPr>
              <w:t>Introducción</w:t>
            </w:r>
            <w:r w:rsidR="00D6213C">
              <w:rPr>
                <w:noProof/>
                <w:webHidden/>
              </w:rPr>
              <w:tab/>
            </w:r>
            <w:r w:rsidR="00D6213C">
              <w:rPr>
                <w:noProof/>
                <w:webHidden/>
              </w:rPr>
              <w:fldChar w:fldCharType="begin"/>
            </w:r>
            <w:r w:rsidR="00D6213C">
              <w:rPr>
                <w:noProof/>
                <w:webHidden/>
              </w:rPr>
              <w:instrText xml:space="preserve"> PAGEREF _Toc182540915 \h </w:instrText>
            </w:r>
            <w:r w:rsidR="00D6213C">
              <w:rPr>
                <w:noProof/>
                <w:webHidden/>
              </w:rPr>
            </w:r>
            <w:r w:rsidR="00D6213C">
              <w:rPr>
                <w:noProof/>
                <w:webHidden/>
              </w:rPr>
              <w:fldChar w:fldCharType="separate"/>
            </w:r>
            <w:r w:rsidR="00D6213C">
              <w:rPr>
                <w:noProof/>
                <w:webHidden/>
              </w:rPr>
              <w:t>3</w:t>
            </w:r>
            <w:r w:rsidR="00D6213C">
              <w:rPr>
                <w:noProof/>
                <w:webHidden/>
              </w:rPr>
              <w:fldChar w:fldCharType="end"/>
            </w:r>
          </w:hyperlink>
        </w:p>
        <w:p w14:paraId="27E76276" w14:textId="0AEE6290"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16" w:history="1">
            <w:r w:rsidRPr="00843100">
              <w:rPr>
                <w:rStyle w:val="Hipervnculo"/>
                <w:noProof/>
              </w:rPr>
              <w:t>A.</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Contexto del Problema de Investigación</w:t>
            </w:r>
            <w:r>
              <w:rPr>
                <w:noProof/>
                <w:webHidden/>
              </w:rPr>
              <w:tab/>
            </w:r>
            <w:r>
              <w:rPr>
                <w:noProof/>
                <w:webHidden/>
              </w:rPr>
              <w:fldChar w:fldCharType="begin"/>
            </w:r>
            <w:r>
              <w:rPr>
                <w:noProof/>
                <w:webHidden/>
              </w:rPr>
              <w:instrText xml:space="preserve"> PAGEREF _Toc182540916 \h </w:instrText>
            </w:r>
            <w:r>
              <w:rPr>
                <w:noProof/>
                <w:webHidden/>
              </w:rPr>
            </w:r>
            <w:r>
              <w:rPr>
                <w:noProof/>
                <w:webHidden/>
              </w:rPr>
              <w:fldChar w:fldCharType="separate"/>
            </w:r>
            <w:r>
              <w:rPr>
                <w:noProof/>
                <w:webHidden/>
              </w:rPr>
              <w:t>3</w:t>
            </w:r>
            <w:r>
              <w:rPr>
                <w:noProof/>
                <w:webHidden/>
              </w:rPr>
              <w:fldChar w:fldCharType="end"/>
            </w:r>
          </w:hyperlink>
        </w:p>
        <w:p w14:paraId="72B91F7B" w14:textId="060EAAE3"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17" w:history="1">
            <w:r w:rsidRPr="00843100">
              <w:rPr>
                <w:rStyle w:val="Hipervnculo"/>
                <w:noProof/>
              </w:rPr>
              <w:t>B.</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Importancia del Proyecto en el Ámbito de la Rehabilitación</w:t>
            </w:r>
            <w:r>
              <w:rPr>
                <w:noProof/>
                <w:webHidden/>
              </w:rPr>
              <w:tab/>
            </w:r>
            <w:r>
              <w:rPr>
                <w:noProof/>
                <w:webHidden/>
              </w:rPr>
              <w:fldChar w:fldCharType="begin"/>
            </w:r>
            <w:r>
              <w:rPr>
                <w:noProof/>
                <w:webHidden/>
              </w:rPr>
              <w:instrText xml:space="preserve"> PAGEREF _Toc182540917 \h </w:instrText>
            </w:r>
            <w:r>
              <w:rPr>
                <w:noProof/>
                <w:webHidden/>
              </w:rPr>
            </w:r>
            <w:r>
              <w:rPr>
                <w:noProof/>
                <w:webHidden/>
              </w:rPr>
              <w:fldChar w:fldCharType="separate"/>
            </w:r>
            <w:r>
              <w:rPr>
                <w:noProof/>
                <w:webHidden/>
              </w:rPr>
              <w:t>3</w:t>
            </w:r>
            <w:r>
              <w:rPr>
                <w:noProof/>
                <w:webHidden/>
              </w:rPr>
              <w:fldChar w:fldCharType="end"/>
            </w:r>
          </w:hyperlink>
        </w:p>
        <w:p w14:paraId="42F9B0FD" w14:textId="463F5098"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18" w:history="1">
            <w:r w:rsidRPr="00843100">
              <w:rPr>
                <w:rStyle w:val="Hipervnculo"/>
                <w:noProof/>
              </w:rPr>
              <w:t>C.</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Objetivo General</w:t>
            </w:r>
            <w:r>
              <w:rPr>
                <w:noProof/>
                <w:webHidden/>
              </w:rPr>
              <w:tab/>
            </w:r>
            <w:r>
              <w:rPr>
                <w:noProof/>
                <w:webHidden/>
              </w:rPr>
              <w:fldChar w:fldCharType="begin"/>
            </w:r>
            <w:r>
              <w:rPr>
                <w:noProof/>
                <w:webHidden/>
              </w:rPr>
              <w:instrText xml:space="preserve"> PAGEREF _Toc182540918 \h </w:instrText>
            </w:r>
            <w:r>
              <w:rPr>
                <w:noProof/>
                <w:webHidden/>
              </w:rPr>
            </w:r>
            <w:r>
              <w:rPr>
                <w:noProof/>
                <w:webHidden/>
              </w:rPr>
              <w:fldChar w:fldCharType="separate"/>
            </w:r>
            <w:r>
              <w:rPr>
                <w:noProof/>
                <w:webHidden/>
              </w:rPr>
              <w:t>3</w:t>
            </w:r>
            <w:r>
              <w:rPr>
                <w:noProof/>
                <w:webHidden/>
              </w:rPr>
              <w:fldChar w:fldCharType="end"/>
            </w:r>
          </w:hyperlink>
        </w:p>
        <w:p w14:paraId="0007A4C5" w14:textId="50B9798C" w:rsidR="00D6213C" w:rsidRDefault="00D6213C">
          <w:pPr>
            <w:pStyle w:val="TDC3"/>
            <w:tabs>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19" w:history="1">
            <w:r w:rsidRPr="00843100">
              <w:rPr>
                <w:rStyle w:val="Hipervnculo"/>
                <w:noProof/>
              </w:rPr>
              <w:t>Objetivos Específicos:</w:t>
            </w:r>
            <w:r>
              <w:rPr>
                <w:noProof/>
                <w:webHidden/>
              </w:rPr>
              <w:tab/>
            </w:r>
            <w:r>
              <w:rPr>
                <w:noProof/>
                <w:webHidden/>
              </w:rPr>
              <w:fldChar w:fldCharType="begin"/>
            </w:r>
            <w:r>
              <w:rPr>
                <w:noProof/>
                <w:webHidden/>
              </w:rPr>
              <w:instrText xml:space="preserve"> PAGEREF _Toc182540919 \h </w:instrText>
            </w:r>
            <w:r>
              <w:rPr>
                <w:noProof/>
                <w:webHidden/>
              </w:rPr>
            </w:r>
            <w:r>
              <w:rPr>
                <w:noProof/>
                <w:webHidden/>
              </w:rPr>
              <w:fldChar w:fldCharType="separate"/>
            </w:r>
            <w:r>
              <w:rPr>
                <w:noProof/>
                <w:webHidden/>
              </w:rPr>
              <w:t>3</w:t>
            </w:r>
            <w:r>
              <w:rPr>
                <w:noProof/>
                <w:webHidden/>
              </w:rPr>
              <w:fldChar w:fldCharType="end"/>
            </w:r>
          </w:hyperlink>
        </w:p>
        <w:p w14:paraId="4048B84A" w14:textId="611854D5" w:rsidR="00D6213C" w:rsidRDefault="00D6213C">
          <w:pPr>
            <w:pStyle w:val="TDC1"/>
            <w:tabs>
              <w:tab w:val="left" w:pos="72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0" w:history="1">
            <w:r w:rsidRPr="00843100">
              <w:rPr>
                <w:rStyle w:val="Hipervnculo"/>
                <w:noProof/>
              </w:rPr>
              <w:t>2.</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MARCO TEÓRICO</w:t>
            </w:r>
            <w:r>
              <w:rPr>
                <w:noProof/>
                <w:webHidden/>
              </w:rPr>
              <w:tab/>
            </w:r>
            <w:r>
              <w:rPr>
                <w:noProof/>
                <w:webHidden/>
              </w:rPr>
              <w:fldChar w:fldCharType="begin"/>
            </w:r>
            <w:r>
              <w:rPr>
                <w:noProof/>
                <w:webHidden/>
              </w:rPr>
              <w:instrText xml:space="preserve"> PAGEREF _Toc182540920 \h </w:instrText>
            </w:r>
            <w:r>
              <w:rPr>
                <w:noProof/>
                <w:webHidden/>
              </w:rPr>
            </w:r>
            <w:r>
              <w:rPr>
                <w:noProof/>
                <w:webHidden/>
              </w:rPr>
              <w:fldChar w:fldCharType="separate"/>
            </w:r>
            <w:r>
              <w:rPr>
                <w:noProof/>
                <w:webHidden/>
              </w:rPr>
              <w:t>4</w:t>
            </w:r>
            <w:r>
              <w:rPr>
                <w:noProof/>
                <w:webHidden/>
              </w:rPr>
              <w:fldChar w:fldCharType="end"/>
            </w:r>
          </w:hyperlink>
        </w:p>
        <w:p w14:paraId="40D2B47E" w14:textId="110205EB" w:rsidR="00D6213C" w:rsidRDefault="00D6213C">
          <w:pPr>
            <w:pStyle w:val="TDC2"/>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1" w:history="1">
            <w:r w:rsidRPr="00843100">
              <w:rPr>
                <w:rStyle w:val="Hipervnculo"/>
                <w:noProof/>
              </w:rPr>
              <w:t>D.</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Definición de Términos Clave:</w:t>
            </w:r>
            <w:r>
              <w:rPr>
                <w:noProof/>
                <w:webHidden/>
              </w:rPr>
              <w:tab/>
            </w:r>
            <w:r>
              <w:rPr>
                <w:noProof/>
                <w:webHidden/>
              </w:rPr>
              <w:fldChar w:fldCharType="begin"/>
            </w:r>
            <w:r>
              <w:rPr>
                <w:noProof/>
                <w:webHidden/>
              </w:rPr>
              <w:instrText xml:space="preserve"> PAGEREF _Toc182540921 \h </w:instrText>
            </w:r>
            <w:r>
              <w:rPr>
                <w:noProof/>
                <w:webHidden/>
              </w:rPr>
            </w:r>
            <w:r>
              <w:rPr>
                <w:noProof/>
                <w:webHidden/>
              </w:rPr>
              <w:fldChar w:fldCharType="separate"/>
            </w:r>
            <w:r>
              <w:rPr>
                <w:noProof/>
                <w:webHidden/>
              </w:rPr>
              <w:t>4</w:t>
            </w:r>
            <w:r>
              <w:rPr>
                <w:noProof/>
                <w:webHidden/>
              </w:rPr>
              <w:fldChar w:fldCharType="end"/>
            </w:r>
          </w:hyperlink>
        </w:p>
        <w:p w14:paraId="6E63236E" w14:textId="0794B21B"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2" w:history="1">
            <w:r w:rsidRPr="00843100">
              <w:rPr>
                <w:rStyle w:val="Hipervnculo"/>
                <w:noProof/>
                <w:lang w:val="es-MX"/>
              </w:rPr>
              <w:t>1)</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lang w:val="es-MX"/>
              </w:rPr>
              <w:t>Robótica asistencial</w:t>
            </w:r>
            <w:r>
              <w:rPr>
                <w:noProof/>
                <w:webHidden/>
              </w:rPr>
              <w:tab/>
            </w:r>
            <w:r>
              <w:rPr>
                <w:noProof/>
                <w:webHidden/>
              </w:rPr>
              <w:fldChar w:fldCharType="begin"/>
            </w:r>
            <w:r>
              <w:rPr>
                <w:noProof/>
                <w:webHidden/>
              </w:rPr>
              <w:instrText xml:space="preserve"> PAGEREF _Toc182540922 \h </w:instrText>
            </w:r>
            <w:r>
              <w:rPr>
                <w:noProof/>
                <w:webHidden/>
              </w:rPr>
            </w:r>
            <w:r>
              <w:rPr>
                <w:noProof/>
                <w:webHidden/>
              </w:rPr>
              <w:fldChar w:fldCharType="separate"/>
            </w:r>
            <w:r>
              <w:rPr>
                <w:noProof/>
                <w:webHidden/>
              </w:rPr>
              <w:t>4</w:t>
            </w:r>
            <w:r>
              <w:rPr>
                <w:noProof/>
                <w:webHidden/>
              </w:rPr>
              <w:fldChar w:fldCharType="end"/>
            </w:r>
          </w:hyperlink>
        </w:p>
        <w:p w14:paraId="6C53351C" w14:textId="28341F1A"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3" w:history="1">
            <w:r w:rsidRPr="00843100">
              <w:rPr>
                <w:rStyle w:val="Hipervnculo"/>
                <w:noProof/>
                <w:lang w:val="es-MX"/>
              </w:rPr>
              <w:t>2)</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lang w:val="es-MX"/>
              </w:rPr>
              <w:t>Rehabilitación física</w:t>
            </w:r>
            <w:r>
              <w:rPr>
                <w:noProof/>
                <w:webHidden/>
              </w:rPr>
              <w:tab/>
            </w:r>
            <w:r>
              <w:rPr>
                <w:noProof/>
                <w:webHidden/>
              </w:rPr>
              <w:fldChar w:fldCharType="begin"/>
            </w:r>
            <w:r>
              <w:rPr>
                <w:noProof/>
                <w:webHidden/>
              </w:rPr>
              <w:instrText xml:space="preserve"> PAGEREF _Toc182540923 \h </w:instrText>
            </w:r>
            <w:r>
              <w:rPr>
                <w:noProof/>
                <w:webHidden/>
              </w:rPr>
            </w:r>
            <w:r>
              <w:rPr>
                <w:noProof/>
                <w:webHidden/>
              </w:rPr>
              <w:fldChar w:fldCharType="separate"/>
            </w:r>
            <w:r>
              <w:rPr>
                <w:noProof/>
                <w:webHidden/>
              </w:rPr>
              <w:t>4</w:t>
            </w:r>
            <w:r>
              <w:rPr>
                <w:noProof/>
                <w:webHidden/>
              </w:rPr>
              <w:fldChar w:fldCharType="end"/>
            </w:r>
          </w:hyperlink>
        </w:p>
        <w:p w14:paraId="4F2960A4" w14:textId="33F22848"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4" w:history="1">
            <w:r w:rsidRPr="00843100">
              <w:rPr>
                <w:rStyle w:val="Hipervnculo"/>
                <w:noProof/>
                <w:lang w:val="es-MX"/>
              </w:rPr>
              <w:t>3)</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lang w:val="es-MX"/>
              </w:rPr>
              <w:t>Myo Armband</w:t>
            </w:r>
            <w:r>
              <w:rPr>
                <w:noProof/>
                <w:webHidden/>
              </w:rPr>
              <w:tab/>
            </w:r>
            <w:r>
              <w:rPr>
                <w:noProof/>
                <w:webHidden/>
              </w:rPr>
              <w:fldChar w:fldCharType="begin"/>
            </w:r>
            <w:r>
              <w:rPr>
                <w:noProof/>
                <w:webHidden/>
              </w:rPr>
              <w:instrText xml:space="preserve"> PAGEREF _Toc182540924 \h </w:instrText>
            </w:r>
            <w:r>
              <w:rPr>
                <w:noProof/>
                <w:webHidden/>
              </w:rPr>
            </w:r>
            <w:r>
              <w:rPr>
                <w:noProof/>
                <w:webHidden/>
              </w:rPr>
              <w:fldChar w:fldCharType="separate"/>
            </w:r>
            <w:r>
              <w:rPr>
                <w:noProof/>
                <w:webHidden/>
              </w:rPr>
              <w:t>5</w:t>
            </w:r>
            <w:r>
              <w:rPr>
                <w:noProof/>
                <w:webHidden/>
              </w:rPr>
              <w:fldChar w:fldCharType="end"/>
            </w:r>
          </w:hyperlink>
        </w:p>
        <w:p w14:paraId="016D5BF5" w14:textId="1F1B9D93"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5" w:history="1">
            <w:r w:rsidRPr="00843100">
              <w:rPr>
                <w:rStyle w:val="Hipervnculo"/>
                <w:noProof/>
                <w:lang w:val="es-MX"/>
              </w:rPr>
              <w:t>4)</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lang w:val="es-MX"/>
              </w:rPr>
              <w:t>Control gestual</w:t>
            </w:r>
            <w:r>
              <w:rPr>
                <w:noProof/>
                <w:webHidden/>
              </w:rPr>
              <w:tab/>
            </w:r>
            <w:r>
              <w:rPr>
                <w:noProof/>
                <w:webHidden/>
              </w:rPr>
              <w:fldChar w:fldCharType="begin"/>
            </w:r>
            <w:r>
              <w:rPr>
                <w:noProof/>
                <w:webHidden/>
              </w:rPr>
              <w:instrText xml:space="preserve"> PAGEREF _Toc182540925 \h </w:instrText>
            </w:r>
            <w:r>
              <w:rPr>
                <w:noProof/>
                <w:webHidden/>
              </w:rPr>
            </w:r>
            <w:r>
              <w:rPr>
                <w:noProof/>
                <w:webHidden/>
              </w:rPr>
              <w:fldChar w:fldCharType="separate"/>
            </w:r>
            <w:r>
              <w:rPr>
                <w:noProof/>
                <w:webHidden/>
              </w:rPr>
              <w:t>5</w:t>
            </w:r>
            <w:r>
              <w:rPr>
                <w:noProof/>
                <w:webHidden/>
              </w:rPr>
              <w:fldChar w:fldCharType="end"/>
            </w:r>
          </w:hyperlink>
        </w:p>
        <w:p w14:paraId="5B6D7A74" w14:textId="766D3C6F"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6" w:history="1">
            <w:r w:rsidRPr="00843100">
              <w:rPr>
                <w:rStyle w:val="Hipervnculo"/>
                <w:noProof/>
                <w:lang w:val="es-MX"/>
              </w:rPr>
              <w:t>5)</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lang w:val="es-MX"/>
              </w:rPr>
              <w:t>Rocker Bogie</w:t>
            </w:r>
            <w:r>
              <w:rPr>
                <w:noProof/>
                <w:webHidden/>
              </w:rPr>
              <w:tab/>
            </w:r>
            <w:r>
              <w:rPr>
                <w:noProof/>
                <w:webHidden/>
              </w:rPr>
              <w:fldChar w:fldCharType="begin"/>
            </w:r>
            <w:r>
              <w:rPr>
                <w:noProof/>
                <w:webHidden/>
              </w:rPr>
              <w:instrText xml:space="preserve"> PAGEREF _Toc182540926 \h </w:instrText>
            </w:r>
            <w:r>
              <w:rPr>
                <w:noProof/>
                <w:webHidden/>
              </w:rPr>
            </w:r>
            <w:r>
              <w:rPr>
                <w:noProof/>
                <w:webHidden/>
              </w:rPr>
              <w:fldChar w:fldCharType="separate"/>
            </w:r>
            <w:r>
              <w:rPr>
                <w:noProof/>
                <w:webHidden/>
              </w:rPr>
              <w:t>5</w:t>
            </w:r>
            <w:r>
              <w:rPr>
                <w:noProof/>
                <w:webHidden/>
              </w:rPr>
              <w:fldChar w:fldCharType="end"/>
            </w:r>
          </w:hyperlink>
        </w:p>
        <w:p w14:paraId="11FF93AE" w14:textId="15673B4C"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7" w:history="1">
            <w:r w:rsidRPr="00843100">
              <w:rPr>
                <w:rStyle w:val="Hipervnculo"/>
                <w:noProof/>
                <w:lang w:val="es-MX"/>
              </w:rPr>
              <w:t>6)</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lang w:val="es-MX"/>
              </w:rPr>
              <w:t>Tecnología de rehabilitación</w:t>
            </w:r>
            <w:r>
              <w:rPr>
                <w:noProof/>
                <w:webHidden/>
              </w:rPr>
              <w:tab/>
            </w:r>
            <w:r>
              <w:rPr>
                <w:noProof/>
                <w:webHidden/>
              </w:rPr>
              <w:fldChar w:fldCharType="begin"/>
            </w:r>
            <w:r>
              <w:rPr>
                <w:noProof/>
                <w:webHidden/>
              </w:rPr>
              <w:instrText xml:space="preserve"> PAGEREF _Toc182540927 \h </w:instrText>
            </w:r>
            <w:r>
              <w:rPr>
                <w:noProof/>
                <w:webHidden/>
              </w:rPr>
            </w:r>
            <w:r>
              <w:rPr>
                <w:noProof/>
                <w:webHidden/>
              </w:rPr>
              <w:fldChar w:fldCharType="separate"/>
            </w:r>
            <w:r>
              <w:rPr>
                <w:noProof/>
                <w:webHidden/>
              </w:rPr>
              <w:t>5</w:t>
            </w:r>
            <w:r>
              <w:rPr>
                <w:noProof/>
                <w:webHidden/>
              </w:rPr>
              <w:fldChar w:fldCharType="end"/>
            </w:r>
          </w:hyperlink>
        </w:p>
        <w:p w14:paraId="14D1297E" w14:textId="183B533A"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8" w:history="1">
            <w:r w:rsidRPr="00843100">
              <w:rPr>
                <w:rStyle w:val="Hipervnculo"/>
                <w:noProof/>
                <w:lang w:val="es-MX"/>
              </w:rPr>
              <w:t>7)</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lang w:val="es-MX"/>
              </w:rPr>
              <w:t>Sistemas de control</w:t>
            </w:r>
            <w:r>
              <w:rPr>
                <w:noProof/>
                <w:webHidden/>
              </w:rPr>
              <w:tab/>
            </w:r>
            <w:r>
              <w:rPr>
                <w:noProof/>
                <w:webHidden/>
              </w:rPr>
              <w:fldChar w:fldCharType="begin"/>
            </w:r>
            <w:r>
              <w:rPr>
                <w:noProof/>
                <w:webHidden/>
              </w:rPr>
              <w:instrText xml:space="preserve"> PAGEREF _Toc182540928 \h </w:instrText>
            </w:r>
            <w:r>
              <w:rPr>
                <w:noProof/>
                <w:webHidden/>
              </w:rPr>
            </w:r>
            <w:r>
              <w:rPr>
                <w:noProof/>
                <w:webHidden/>
              </w:rPr>
              <w:fldChar w:fldCharType="separate"/>
            </w:r>
            <w:r>
              <w:rPr>
                <w:noProof/>
                <w:webHidden/>
              </w:rPr>
              <w:t>6</w:t>
            </w:r>
            <w:r>
              <w:rPr>
                <w:noProof/>
                <w:webHidden/>
              </w:rPr>
              <w:fldChar w:fldCharType="end"/>
            </w:r>
          </w:hyperlink>
        </w:p>
        <w:p w14:paraId="373191DA" w14:textId="36CB4A11"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29" w:history="1">
            <w:r w:rsidRPr="00843100">
              <w:rPr>
                <w:rStyle w:val="Hipervnculo"/>
                <w:noProof/>
                <w:lang w:val="es-MX"/>
              </w:rPr>
              <w:t>8)</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lang w:val="es-MX"/>
              </w:rPr>
              <w:t>Navegación robótica</w:t>
            </w:r>
            <w:r>
              <w:rPr>
                <w:noProof/>
                <w:webHidden/>
              </w:rPr>
              <w:tab/>
            </w:r>
            <w:r>
              <w:rPr>
                <w:noProof/>
                <w:webHidden/>
              </w:rPr>
              <w:fldChar w:fldCharType="begin"/>
            </w:r>
            <w:r>
              <w:rPr>
                <w:noProof/>
                <w:webHidden/>
              </w:rPr>
              <w:instrText xml:space="preserve"> PAGEREF _Toc182540929 \h </w:instrText>
            </w:r>
            <w:r>
              <w:rPr>
                <w:noProof/>
                <w:webHidden/>
              </w:rPr>
            </w:r>
            <w:r>
              <w:rPr>
                <w:noProof/>
                <w:webHidden/>
              </w:rPr>
              <w:fldChar w:fldCharType="separate"/>
            </w:r>
            <w:r>
              <w:rPr>
                <w:noProof/>
                <w:webHidden/>
              </w:rPr>
              <w:t>6</w:t>
            </w:r>
            <w:r>
              <w:rPr>
                <w:noProof/>
                <w:webHidden/>
              </w:rPr>
              <w:fldChar w:fldCharType="end"/>
            </w:r>
          </w:hyperlink>
        </w:p>
        <w:p w14:paraId="03B53230" w14:textId="64F13849"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0" w:history="1">
            <w:r w:rsidRPr="00843100">
              <w:rPr>
                <w:rStyle w:val="Hipervnculo"/>
                <w:noProof/>
                <w:lang w:val="es-MX"/>
              </w:rPr>
              <w:t>E.</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lang w:val="es-MX"/>
              </w:rPr>
              <w:t>Antecedentes del Tema:</w:t>
            </w:r>
            <w:r>
              <w:rPr>
                <w:noProof/>
                <w:webHidden/>
              </w:rPr>
              <w:tab/>
            </w:r>
            <w:r>
              <w:rPr>
                <w:noProof/>
                <w:webHidden/>
              </w:rPr>
              <w:fldChar w:fldCharType="begin"/>
            </w:r>
            <w:r>
              <w:rPr>
                <w:noProof/>
                <w:webHidden/>
              </w:rPr>
              <w:instrText xml:space="preserve"> PAGEREF _Toc182540930 \h </w:instrText>
            </w:r>
            <w:r>
              <w:rPr>
                <w:noProof/>
                <w:webHidden/>
              </w:rPr>
            </w:r>
            <w:r>
              <w:rPr>
                <w:noProof/>
                <w:webHidden/>
              </w:rPr>
              <w:fldChar w:fldCharType="separate"/>
            </w:r>
            <w:r>
              <w:rPr>
                <w:noProof/>
                <w:webHidden/>
              </w:rPr>
              <w:t>6</w:t>
            </w:r>
            <w:r>
              <w:rPr>
                <w:noProof/>
                <w:webHidden/>
              </w:rPr>
              <w:fldChar w:fldCharType="end"/>
            </w:r>
          </w:hyperlink>
        </w:p>
        <w:p w14:paraId="595314AE" w14:textId="438C8B7A"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1" w:history="1">
            <w:r w:rsidRPr="00843100">
              <w:rPr>
                <w:rStyle w:val="Hipervnculo"/>
                <w:noProof/>
              </w:rPr>
              <w:t>F.</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Teorías y Modelos Relacionados</w:t>
            </w:r>
            <w:r>
              <w:rPr>
                <w:noProof/>
                <w:webHidden/>
              </w:rPr>
              <w:tab/>
            </w:r>
            <w:r>
              <w:rPr>
                <w:noProof/>
                <w:webHidden/>
              </w:rPr>
              <w:fldChar w:fldCharType="begin"/>
            </w:r>
            <w:r>
              <w:rPr>
                <w:noProof/>
                <w:webHidden/>
              </w:rPr>
              <w:instrText xml:space="preserve"> PAGEREF _Toc182540931 \h </w:instrText>
            </w:r>
            <w:r>
              <w:rPr>
                <w:noProof/>
                <w:webHidden/>
              </w:rPr>
            </w:r>
            <w:r>
              <w:rPr>
                <w:noProof/>
                <w:webHidden/>
              </w:rPr>
              <w:fldChar w:fldCharType="separate"/>
            </w:r>
            <w:r>
              <w:rPr>
                <w:noProof/>
                <w:webHidden/>
              </w:rPr>
              <w:t>7</w:t>
            </w:r>
            <w:r>
              <w:rPr>
                <w:noProof/>
                <w:webHidden/>
              </w:rPr>
              <w:fldChar w:fldCharType="end"/>
            </w:r>
          </w:hyperlink>
        </w:p>
        <w:p w14:paraId="634D4EB8" w14:textId="66D527D2" w:rsidR="00D6213C" w:rsidRDefault="00D6213C">
          <w:pPr>
            <w:pStyle w:val="TDC2"/>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2" w:history="1">
            <w:r w:rsidRPr="00843100">
              <w:rPr>
                <w:rStyle w:val="Hipervnculo"/>
                <w:noProof/>
              </w:rPr>
              <w:t>G.</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Estudios Previos</w:t>
            </w:r>
            <w:r>
              <w:rPr>
                <w:noProof/>
                <w:webHidden/>
              </w:rPr>
              <w:tab/>
            </w:r>
            <w:r>
              <w:rPr>
                <w:noProof/>
                <w:webHidden/>
              </w:rPr>
              <w:fldChar w:fldCharType="begin"/>
            </w:r>
            <w:r>
              <w:rPr>
                <w:noProof/>
                <w:webHidden/>
              </w:rPr>
              <w:instrText xml:space="preserve"> PAGEREF _Toc182540932 \h </w:instrText>
            </w:r>
            <w:r>
              <w:rPr>
                <w:noProof/>
                <w:webHidden/>
              </w:rPr>
            </w:r>
            <w:r>
              <w:rPr>
                <w:noProof/>
                <w:webHidden/>
              </w:rPr>
              <w:fldChar w:fldCharType="separate"/>
            </w:r>
            <w:r>
              <w:rPr>
                <w:noProof/>
                <w:webHidden/>
              </w:rPr>
              <w:t>7</w:t>
            </w:r>
            <w:r>
              <w:rPr>
                <w:noProof/>
                <w:webHidden/>
              </w:rPr>
              <w:fldChar w:fldCharType="end"/>
            </w:r>
          </w:hyperlink>
        </w:p>
        <w:p w14:paraId="27D1DE2F" w14:textId="7C8B3FED"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3" w:history="1">
            <w:r w:rsidRPr="00843100">
              <w:rPr>
                <w:rStyle w:val="Hipervnculo"/>
                <w:noProof/>
              </w:rPr>
              <w:t>H.</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Análisis Crítico</w:t>
            </w:r>
            <w:r>
              <w:rPr>
                <w:noProof/>
                <w:webHidden/>
              </w:rPr>
              <w:tab/>
            </w:r>
            <w:r>
              <w:rPr>
                <w:noProof/>
                <w:webHidden/>
              </w:rPr>
              <w:fldChar w:fldCharType="begin"/>
            </w:r>
            <w:r>
              <w:rPr>
                <w:noProof/>
                <w:webHidden/>
              </w:rPr>
              <w:instrText xml:space="preserve"> PAGEREF _Toc182540933 \h </w:instrText>
            </w:r>
            <w:r>
              <w:rPr>
                <w:noProof/>
                <w:webHidden/>
              </w:rPr>
            </w:r>
            <w:r>
              <w:rPr>
                <w:noProof/>
                <w:webHidden/>
              </w:rPr>
              <w:fldChar w:fldCharType="separate"/>
            </w:r>
            <w:r>
              <w:rPr>
                <w:noProof/>
                <w:webHidden/>
              </w:rPr>
              <w:t>7</w:t>
            </w:r>
            <w:r>
              <w:rPr>
                <w:noProof/>
                <w:webHidden/>
              </w:rPr>
              <w:fldChar w:fldCharType="end"/>
            </w:r>
          </w:hyperlink>
        </w:p>
        <w:p w14:paraId="394575C9" w14:textId="525AEFE7" w:rsidR="00D6213C" w:rsidRDefault="00D6213C">
          <w:pPr>
            <w:pStyle w:val="TDC1"/>
            <w:tabs>
              <w:tab w:val="left" w:pos="72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4" w:history="1">
            <w:r w:rsidRPr="00843100">
              <w:rPr>
                <w:rStyle w:val="Hipervnculo"/>
                <w:noProof/>
              </w:rPr>
              <w:t>3.</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METODOLOGÍA</w:t>
            </w:r>
            <w:r>
              <w:rPr>
                <w:noProof/>
                <w:webHidden/>
              </w:rPr>
              <w:tab/>
            </w:r>
            <w:r>
              <w:rPr>
                <w:noProof/>
                <w:webHidden/>
              </w:rPr>
              <w:fldChar w:fldCharType="begin"/>
            </w:r>
            <w:r>
              <w:rPr>
                <w:noProof/>
                <w:webHidden/>
              </w:rPr>
              <w:instrText xml:space="preserve"> PAGEREF _Toc182540934 \h </w:instrText>
            </w:r>
            <w:r>
              <w:rPr>
                <w:noProof/>
                <w:webHidden/>
              </w:rPr>
            </w:r>
            <w:r>
              <w:rPr>
                <w:noProof/>
                <w:webHidden/>
              </w:rPr>
              <w:fldChar w:fldCharType="separate"/>
            </w:r>
            <w:r>
              <w:rPr>
                <w:noProof/>
                <w:webHidden/>
              </w:rPr>
              <w:t>7</w:t>
            </w:r>
            <w:r>
              <w:rPr>
                <w:noProof/>
                <w:webHidden/>
              </w:rPr>
              <w:fldChar w:fldCharType="end"/>
            </w:r>
          </w:hyperlink>
        </w:p>
        <w:p w14:paraId="38C46926" w14:textId="259E150D"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5" w:history="1">
            <w:r w:rsidRPr="00843100">
              <w:rPr>
                <w:rStyle w:val="Hipervnculo"/>
                <w:noProof/>
              </w:rPr>
              <w:t>I.</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Diagramas de Secuencia</w:t>
            </w:r>
            <w:r>
              <w:rPr>
                <w:noProof/>
                <w:webHidden/>
              </w:rPr>
              <w:tab/>
            </w:r>
            <w:r>
              <w:rPr>
                <w:noProof/>
                <w:webHidden/>
              </w:rPr>
              <w:fldChar w:fldCharType="begin"/>
            </w:r>
            <w:r>
              <w:rPr>
                <w:noProof/>
                <w:webHidden/>
              </w:rPr>
              <w:instrText xml:space="preserve"> PAGEREF _Toc182540935 \h </w:instrText>
            </w:r>
            <w:r>
              <w:rPr>
                <w:noProof/>
                <w:webHidden/>
              </w:rPr>
            </w:r>
            <w:r>
              <w:rPr>
                <w:noProof/>
                <w:webHidden/>
              </w:rPr>
              <w:fldChar w:fldCharType="separate"/>
            </w:r>
            <w:r>
              <w:rPr>
                <w:noProof/>
                <w:webHidden/>
              </w:rPr>
              <w:t>7</w:t>
            </w:r>
            <w:r>
              <w:rPr>
                <w:noProof/>
                <w:webHidden/>
              </w:rPr>
              <w:fldChar w:fldCharType="end"/>
            </w:r>
          </w:hyperlink>
        </w:p>
        <w:p w14:paraId="6202BB6E" w14:textId="499E7919"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6" w:history="1">
            <w:r w:rsidRPr="00843100">
              <w:rPr>
                <w:rStyle w:val="Hipervnculo"/>
                <w:noProof/>
              </w:rPr>
              <w:t>J.</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Diseño del Robot:</w:t>
            </w:r>
            <w:r>
              <w:rPr>
                <w:noProof/>
                <w:webHidden/>
              </w:rPr>
              <w:tab/>
            </w:r>
            <w:r>
              <w:rPr>
                <w:noProof/>
                <w:webHidden/>
              </w:rPr>
              <w:fldChar w:fldCharType="begin"/>
            </w:r>
            <w:r>
              <w:rPr>
                <w:noProof/>
                <w:webHidden/>
              </w:rPr>
              <w:instrText xml:space="preserve"> PAGEREF _Toc182540936 \h </w:instrText>
            </w:r>
            <w:r>
              <w:rPr>
                <w:noProof/>
                <w:webHidden/>
              </w:rPr>
            </w:r>
            <w:r>
              <w:rPr>
                <w:noProof/>
                <w:webHidden/>
              </w:rPr>
              <w:fldChar w:fldCharType="separate"/>
            </w:r>
            <w:r>
              <w:rPr>
                <w:noProof/>
                <w:webHidden/>
              </w:rPr>
              <w:t>9</w:t>
            </w:r>
            <w:r>
              <w:rPr>
                <w:noProof/>
                <w:webHidden/>
              </w:rPr>
              <w:fldChar w:fldCharType="end"/>
            </w:r>
          </w:hyperlink>
        </w:p>
        <w:p w14:paraId="1DDD68FE" w14:textId="686160FE"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7" w:history="1">
            <w:r w:rsidRPr="00843100">
              <w:rPr>
                <w:rStyle w:val="Hipervnculo"/>
                <w:noProof/>
              </w:rPr>
              <w:t>1)</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Inspiración en el Mars Rover:</w:t>
            </w:r>
            <w:r>
              <w:rPr>
                <w:noProof/>
                <w:webHidden/>
              </w:rPr>
              <w:tab/>
            </w:r>
            <w:r>
              <w:rPr>
                <w:noProof/>
                <w:webHidden/>
              </w:rPr>
              <w:fldChar w:fldCharType="begin"/>
            </w:r>
            <w:r>
              <w:rPr>
                <w:noProof/>
                <w:webHidden/>
              </w:rPr>
              <w:instrText xml:space="preserve"> PAGEREF _Toc182540937 \h </w:instrText>
            </w:r>
            <w:r>
              <w:rPr>
                <w:noProof/>
                <w:webHidden/>
              </w:rPr>
            </w:r>
            <w:r>
              <w:rPr>
                <w:noProof/>
                <w:webHidden/>
              </w:rPr>
              <w:fldChar w:fldCharType="separate"/>
            </w:r>
            <w:r>
              <w:rPr>
                <w:noProof/>
                <w:webHidden/>
              </w:rPr>
              <w:t>9</w:t>
            </w:r>
            <w:r>
              <w:rPr>
                <w:noProof/>
                <w:webHidden/>
              </w:rPr>
              <w:fldChar w:fldCharType="end"/>
            </w:r>
          </w:hyperlink>
        </w:p>
        <w:p w14:paraId="52119FAE" w14:textId="44BF348F"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8" w:history="1">
            <w:r w:rsidRPr="00843100">
              <w:rPr>
                <w:rStyle w:val="Hipervnculo"/>
                <w:noProof/>
              </w:rPr>
              <w:t>2)</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Sistema de Suspensión Rocker Bogie:</w:t>
            </w:r>
            <w:r>
              <w:rPr>
                <w:noProof/>
                <w:webHidden/>
              </w:rPr>
              <w:tab/>
            </w:r>
            <w:r>
              <w:rPr>
                <w:noProof/>
                <w:webHidden/>
              </w:rPr>
              <w:fldChar w:fldCharType="begin"/>
            </w:r>
            <w:r>
              <w:rPr>
                <w:noProof/>
                <w:webHidden/>
              </w:rPr>
              <w:instrText xml:space="preserve"> PAGEREF _Toc182540938 \h </w:instrText>
            </w:r>
            <w:r>
              <w:rPr>
                <w:noProof/>
                <w:webHidden/>
              </w:rPr>
            </w:r>
            <w:r>
              <w:rPr>
                <w:noProof/>
                <w:webHidden/>
              </w:rPr>
              <w:fldChar w:fldCharType="separate"/>
            </w:r>
            <w:r>
              <w:rPr>
                <w:noProof/>
                <w:webHidden/>
              </w:rPr>
              <w:t>9</w:t>
            </w:r>
            <w:r>
              <w:rPr>
                <w:noProof/>
                <w:webHidden/>
              </w:rPr>
              <w:fldChar w:fldCharType="end"/>
            </w:r>
          </w:hyperlink>
        </w:p>
        <w:p w14:paraId="0927B406" w14:textId="3C552907"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39" w:history="1">
            <w:r w:rsidRPr="00843100">
              <w:rPr>
                <w:rStyle w:val="Hipervnculo"/>
                <w:noProof/>
              </w:rPr>
              <w:t>K.</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Componentes Mecánicos</w:t>
            </w:r>
            <w:r>
              <w:rPr>
                <w:noProof/>
                <w:webHidden/>
              </w:rPr>
              <w:tab/>
            </w:r>
            <w:r>
              <w:rPr>
                <w:noProof/>
                <w:webHidden/>
              </w:rPr>
              <w:fldChar w:fldCharType="begin"/>
            </w:r>
            <w:r>
              <w:rPr>
                <w:noProof/>
                <w:webHidden/>
              </w:rPr>
              <w:instrText xml:space="preserve"> PAGEREF _Toc182540939 \h </w:instrText>
            </w:r>
            <w:r>
              <w:rPr>
                <w:noProof/>
                <w:webHidden/>
              </w:rPr>
            </w:r>
            <w:r>
              <w:rPr>
                <w:noProof/>
                <w:webHidden/>
              </w:rPr>
              <w:fldChar w:fldCharType="separate"/>
            </w:r>
            <w:r>
              <w:rPr>
                <w:noProof/>
                <w:webHidden/>
              </w:rPr>
              <w:t>9</w:t>
            </w:r>
            <w:r>
              <w:rPr>
                <w:noProof/>
                <w:webHidden/>
              </w:rPr>
              <w:fldChar w:fldCharType="end"/>
            </w:r>
          </w:hyperlink>
        </w:p>
        <w:p w14:paraId="53320D8A" w14:textId="791965EA"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0" w:history="1">
            <w:r w:rsidRPr="00843100">
              <w:rPr>
                <w:rStyle w:val="Hipervnculo"/>
                <w:noProof/>
              </w:rPr>
              <w:t>1)</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Chasis:</w:t>
            </w:r>
            <w:r>
              <w:rPr>
                <w:noProof/>
                <w:webHidden/>
              </w:rPr>
              <w:tab/>
            </w:r>
            <w:r>
              <w:rPr>
                <w:noProof/>
                <w:webHidden/>
              </w:rPr>
              <w:fldChar w:fldCharType="begin"/>
            </w:r>
            <w:r>
              <w:rPr>
                <w:noProof/>
                <w:webHidden/>
              </w:rPr>
              <w:instrText xml:space="preserve"> PAGEREF _Toc182540940 \h </w:instrText>
            </w:r>
            <w:r>
              <w:rPr>
                <w:noProof/>
                <w:webHidden/>
              </w:rPr>
            </w:r>
            <w:r>
              <w:rPr>
                <w:noProof/>
                <w:webHidden/>
              </w:rPr>
              <w:fldChar w:fldCharType="separate"/>
            </w:r>
            <w:r>
              <w:rPr>
                <w:noProof/>
                <w:webHidden/>
              </w:rPr>
              <w:t>9</w:t>
            </w:r>
            <w:r>
              <w:rPr>
                <w:noProof/>
                <w:webHidden/>
              </w:rPr>
              <w:fldChar w:fldCharType="end"/>
            </w:r>
          </w:hyperlink>
        </w:p>
        <w:p w14:paraId="423E4C49" w14:textId="58CFCD6E"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1" w:history="1">
            <w:r w:rsidRPr="00843100">
              <w:rPr>
                <w:rStyle w:val="Hipervnculo"/>
                <w:noProof/>
              </w:rPr>
              <w:t>2)</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Ruedas:</w:t>
            </w:r>
            <w:r>
              <w:rPr>
                <w:noProof/>
                <w:webHidden/>
              </w:rPr>
              <w:tab/>
            </w:r>
            <w:r>
              <w:rPr>
                <w:noProof/>
                <w:webHidden/>
              </w:rPr>
              <w:fldChar w:fldCharType="begin"/>
            </w:r>
            <w:r>
              <w:rPr>
                <w:noProof/>
                <w:webHidden/>
              </w:rPr>
              <w:instrText xml:space="preserve"> PAGEREF _Toc182540941 \h </w:instrText>
            </w:r>
            <w:r>
              <w:rPr>
                <w:noProof/>
                <w:webHidden/>
              </w:rPr>
            </w:r>
            <w:r>
              <w:rPr>
                <w:noProof/>
                <w:webHidden/>
              </w:rPr>
              <w:fldChar w:fldCharType="separate"/>
            </w:r>
            <w:r>
              <w:rPr>
                <w:noProof/>
                <w:webHidden/>
              </w:rPr>
              <w:t>9</w:t>
            </w:r>
            <w:r>
              <w:rPr>
                <w:noProof/>
                <w:webHidden/>
              </w:rPr>
              <w:fldChar w:fldCharType="end"/>
            </w:r>
          </w:hyperlink>
        </w:p>
        <w:p w14:paraId="6B016E99" w14:textId="733DF7F0"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2" w:history="1">
            <w:r w:rsidRPr="00843100">
              <w:rPr>
                <w:rStyle w:val="Hipervnculo"/>
                <w:noProof/>
              </w:rPr>
              <w:t>3)</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Motores:</w:t>
            </w:r>
            <w:r>
              <w:rPr>
                <w:noProof/>
                <w:webHidden/>
              </w:rPr>
              <w:tab/>
            </w:r>
            <w:r>
              <w:rPr>
                <w:noProof/>
                <w:webHidden/>
              </w:rPr>
              <w:fldChar w:fldCharType="begin"/>
            </w:r>
            <w:r>
              <w:rPr>
                <w:noProof/>
                <w:webHidden/>
              </w:rPr>
              <w:instrText xml:space="preserve"> PAGEREF _Toc182540942 \h </w:instrText>
            </w:r>
            <w:r>
              <w:rPr>
                <w:noProof/>
                <w:webHidden/>
              </w:rPr>
            </w:r>
            <w:r>
              <w:rPr>
                <w:noProof/>
                <w:webHidden/>
              </w:rPr>
              <w:fldChar w:fldCharType="separate"/>
            </w:r>
            <w:r>
              <w:rPr>
                <w:noProof/>
                <w:webHidden/>
              </w:rPr>
              <w:t>9</w:t>
            </w:r>
            <w:r>
              <w:rPr>
                <w:noProof/>
                <w:webHidden/>
              </w:rPr>
              <w:fldChar w:fldCharType="end"/>
            </w:r>
          </w:hyperlink>
        </w:p>
        <w:p w14:paraId="30FCDADE" w14:textId="1866FD90" w:rsidR="00D6213C" w:rsidRDefault="00D6213C">
          <w:pPr>
            <w:pStyle w:val="TDC3"/>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3" w:history="1">
            <w:r w:rsidRPr="00843100">
              <w:rPr>
                <w:rStyle w:val="Hipervnculo"/>
                <w:noProof/>
              </w:rPr>
              <w:t>4)</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Servomotores:</w:t>
            </w:r>
            <w:r>
              <w:rPr>
                <w:noProof/>
                <w:webHidden/>
              </w:rPr>
              <w:tab/>
            </w:r>
            <w:r>
              <w:rPr>
                <w:noProof/>
                <w:webHidden/>
              </w:rPr>
              <w:fldChar w:fldCharType="begin"/>
            </w:r>
            <w:r>
              <w:rPr>
                <w:noProof/>
                <w:webHidden/>
              </w:rPr>
              <w:instrText xml:space="preserve"> PAGEREF _Toc182540943 \h </w:instrText>
            </w:r>
            <w:r>
              <w:rPr>
                <w:noProof/>
                <w:webHidden/>
              </w:rPr>
            </w:r>
            <w:r>
              <w:rPr>
                <w:noProof/>
                <w:webHidden/>
              </w:rPr>
              <w:fldChar w:fldCharType="separate"/>
            </w:r>
            <w:r>
              <w:rPr>
                <w:noProof/>
                <w:webHidden/>
              </w:rPr>
              <w:t>10</w:t>
            </w:r>
            <w:r>
              <w:rPr>
                <w:noProof/>
                <w:webHidden/>
              </w:rPr>
              <w:fldChar w:fldCharType="end"/>
            </w:r>
          </w:hyperlink>
        </w:p>
        <w:p w14:paraId="6F655714" w14:textId="18159E04" w:rsidR="00D6213C" w:rsidRDefault="00D6213C">
          <w:pPr>
            <w:pStyle w:val="TDC2"/>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4" w:history="1">
            <w:r w:rsidRPr="00843100">
              <w:rPr>
                <w:rStyle w:val="Hipervnculo"/>
                <w:noProof/>
              </w:rPr>
              <w:t>L.</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Sensores</w:t>
            </w:r>
            <w:r>
              <w:rPr>
                <w:noProof/>
                <w:webHidden/>
              </w:rPr>
              <w:tab/>
            </w:r>
            <w:r>
              <w:rPr>
                <w:noProof/>
                <w:webHidden/>
              </w:rPr>
              <w:fldChar w:fldCharType="begin"/>
            </w:r>
            <w:r>
              <w:rPr>
                <w:noProof/>
                <w:webHidden/>
              </w:rPr>
              <w:instrText xml:space="preserve"> PAGEREF _Toc182540944 \h </w:instrText>
            </w:r>
            <w:r>
              <w:rPr>
                <w:noProof/>
                <w:webHidden/>
              </w:rPr>
            </w:r>
            <w:r>
              <w:rPr>
                <w:noProof/>
                <w:webHidden/>
              </w:rPr>
              <w:fldChar w:fldCharType="separate"/>
            </w:r>
            <w:r>
              <w:rPr>
                <w:noProof/>
                <w:webHidden/>
              </w:rPr>
              <w:t>10</w:t>
            </w:r>
            <w:r>
              <w:rPr>
                <w:noProof/>
                <w:webHidden/>
              </w:rPr>
              <w:fldChar w:fldCharType="end"/>
            </w:r>
          </w:hyperlink>
        </w:p>
        <w:p w14:paraId="1DCA91B4" w14:textId="15D5FD5D" w:rsidR="00D6213C" w:rsidRDefault="00D6213C">
          <w:pPr>
            <w:pStyle w:val="TDC2"/>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5" w:history="1">
            <w:r w:rsidRPr="00843100">
              <w:rPr>
                <w:rStyle w:val="Hipervnculo"/>
                <w:noProof/>
              </w:rPr>
              <w:t>M.</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Digitalización del prototipo</w:t>
            </w:r>
            <w:r>
              <w:rPr>
                <w:noProof/>
                <w:webHidden/>
              </w:rPr>
              <w:tab/>
            </w:r>
            <w:r>
              <w:rPr>
                <w:noProof/>
                <w:webHidden/>
              </w:rPr>
              <w:fldChar w:fldCharType="begin"/>
            </w:r>
            <w:r>
              <w:rPr>
                <w:noProof/>
                <w:webHidden/>
              </w:rPr>
              <w:instrText xml:space="preserve"> PAGEREF _Toc182540945 \h </w:instrText>
            </w:r>
            <w:r>
              <w:rPr>
                <w:noProof/>
                <w:webHidden/>
              </w:rPr>
            </w:r>
            <w:r>
              <w:rPr>
                <w:noProof/>
                <w:webHidden/>
              </w:rPr>
              <w:fldChar w:fldCharType="separate"/>
            </w:r>
            <w:r>
              <w:rPr>
                <w:noProof/>
                <w:webHidden/>
              </w:rPr>
              <w:t>10</w:t>
            </w:r>
            <w:r>
              <w:rPr>
                <w:noProof/>
                <w:webHidden/>
              </w:rPr>
              <w:fldChar w:fldCharType="end"/>
            </w:r>
          </w:hyperlink>
        </w:p>
        <w:p w14:paraId="7F446E8B" w14:textId="767FAB79" w:rsidR="00D6213C" w:rsidRDefault="00D6213C">
          <w:pPr>
            <w:pStyle w:val="TDC2"/>
            <w:tabs>
              <w:tab w:val="left" w:pos="120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6" w:history="1">
            <w:r w:rsidRPr="00843100">
              <w:rPr>
                <w:rStyle w:val="Hipervnculo"/>
                <w:noProof/>
              </w:rPr>
              <w:t>N.</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Construcción y ensamble del prototipo</w:t>
            </w:r>
            <w:r>
              <w:rPr>
                <w:noProof/>
                <w:webHidden/>
              </w:rPr>
              <w:tab/>
            </w:r>
            <w:r>
              <w:rPr>
                <w:noProof/>
                <w:webHidden/>
              </w:rPr>
              <w:fldChar w:fldCharType="begin"/>
            </w:r>
            <w:r>
              <w:rPr>
                <w:noProof/>
                <w:webHidden/>
              </w:rPr>
              <w:instrText xml:space="preserve"> PAGEREF _Toc182540946 \h </w:instrText>
            </w:r>
            <w:r>
              <w:rPr>
                <w:noProof/>
                <w:webHidden/>
              </w:rPr>
            </w:r>
            <w:r>
              <w:rPr>
                <w:noProof/>
                <w:webHidden/>
              </w:rPr>
              <w:fldChar w:fldCharType="separate"/>
            </w:r>
            <w:r>
              <w:rPr>
                <w:noProof/>
                <w:webHidden/>
              </w:rPr>
              <w:t>12</w:t>
            </w:r>
            <w:r>
              <w:rPr>
                <w:noProof/>
                <w:webHidden/>
              </w:rPr>
              <w:fldChar w:fldCharType="end"/>
            </w:r>
          </w:hyperlink>
        </w:p>
        <w:p w14:paraId="7F51C79F" w14:textId="56594905" w:rsidR="00D6213C" w:rsidRDefault="00D6213C">
          <w:pPr>
            <w:pStyle w:val="TDC1"/>
            <w:tabs>
              <w:tab w:val="left" w:pos="72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7" w:history="1">
            <w:r w:rsidRPr="00843100">
              <w:rPr>
                <w:rStyle w:val="Hipervnculo"/>
                <w:noProof/>
              </w:rPr>
              <w:t>4.</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DESARROLLO DEL PROYECTO</w:t>
            </w:r>
            <w:r>
              <w:rPr>
                <w:noProof/>
                <w:webHidden/>
              </w:rPr>
              <w:tab/>
            </w:r>
            <w:r>
              <w:rPr>
                <w:noProof/>
                <w:webHidden/>
              </w:rPr>
              <w:fldChar w:fldCharType="begin"/>
            </w:r>
            <w:r>
              <w:rPr>
                <w:noProof/>
                <w:webHidden/>
              </w:rPr>
              <w:instrText xml:space="preserve"> PAGEREF _Toc182540947 \h </w:instrText>
            </w:r>
            <w:r>
              <w:rPr>
                <w:noProof/>
                <w:webHidden/>
              </w:rPr>
            </w:r>
            <w:r>
              <w:rPr>
                <w:noProof/>
                <w:webHidden/>
              </w:rPr>
              <w:fldChar w:fldCharType="separate"/>
            </w:r>
            <w:r>
              <w:rPr>
                <w:noProof/>
                <w:webHidden/>
              </w:rPr>
              <w:t>13</w:t>
            </w:r>
            <w:r>
              <w:rPr>
                <w:noProof/>
                <w:webHidden/>
              </w:rPr>
              <w:fldChar w:fldCharType="end"/>
            </w:r>
          </w:hyperlink>
        </w:p>
        <w:p w14:paraId="7F642C26" w14:textId="6EDEE347" w:rsidR="00D6213C" w:rsidRDefault="00D6213C">
          <w:pPr>
            <w:pStyle w:val="TDC1"/>
            <w:tabs>
              <w:tab w:val="left" w:pos="72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8" w:history="1">
            <w:r w:rsidRPr="00843100">
              <w:rPr>
                <w:rStyle w:val="Hipervnculo"/>
                <w:noProof/>
              </w:rPr>
              <w:t>5.</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AVANCES Y MEJORAS</w:t>
            </w:r>
            <w:r>
              <w:rPr>
                <w:noProof/>
                <w:webHidden/>
              </w:rPr>
              <w:tab/>
            </w:r>
            <w:r>
              <w:rPr>
                <w:noProof/>
                <w:webHidden/>
              </w:rPr>
              <w:fldChar w:fldCharType="begin"/>
            </w:r>
            <w:r>
              <w:rPr>
                <w:noProof/>
                <w:webHidden/>
              </w:rPr>
              <w:instrText xml:space="preserve"> PAGEREF _Toc182540948 \h </w:instrText>
            </w:r>
            <w:r>
              <w:rPr>
                <w:noProof/>
                <w:webHidden/>
              </w:rPr>
            </w:r>
            <w:r>
              <w:rPr>
                <w:noProof/>
                <w:webHidden/>
              </w:rPr>
              <w:fldChar w:fldCharType="separate"/>
            </w:r>
            <w:r>
              <w:rPr>
                <w:noProof/>
                <w:webHidden/>
              </w:rPr>
              <w:t>13</w:t>
            </w:r>
            <w:r>
              <w:rPr>
                <w:noProof/>
                <w:webHidden/>
              </w:rPr>
              <w:fldChar w:fldCharType="end"/>
            </w:r>
          </w:hyperlink>
        </w:p>
        <w:p w14:paraId="40FEA4B7" w14:textId="71CB139D" w:rsidR="00D6213C" w:rsidRDefault="00D6213C">
          <w:pPr>
            <w:pStyle w:val="TDC1"/>
            <w:tabs>
              <w:tab w:val="left" w:pos="72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49" w:history="1">
            <w:r w:rsidRPr="00843100">
              <w:rPr>
                <w:rStyle w:val="Hipervnculo"/>
                <w:noProof/>
              </w:rPr>
              <w:t>6.</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RESULTADOS</w:t>
            </w:r>
            <w:r>
              <w:rPr>
                <w:noProof/>
                <w:webHidden/>
              </w:rPr>
              <w:tab/>
            </w:r>
            <w:r>
              <w:rPr>
                <w:noProof/>
                <w:webHidden/>
              </w:rPr>
              <w:fldChar w:fldCharType="begin"/>
            </w:r>
            <w:r>
              <w:rPr>
                <w:noProof/>
                <w:webHidden/>
              </w:rPr>
              <w:instrText xml:space="preserve"> PAGEREF _Toc182540949 \h </w:instrText>
            </w:r>
            <w:r>
              <w:rPr>
                <w:noProof/>
                <w:webHidden/>
              </w:rPr>
            </w:r>
            <w:r>
              <w:rPr>
                <w:noProof/>
                <w:webHidden/>
              </w:rPr>
              <w:fldChar w:fldCharType="separate"/>
            </w:r>
            <w:r>
              <w:rPr>
                <w:noProof/>
                <w:webHidden/>
              </w:rPr>
              <w:t>13</w:t>
            </w:r>
            <w:r>
              <w:rPr>
                <w:noProof/>
                <w:webHidden/>
              </w:rPr>
              <w:fldChar w:fldCharType="end"/>
            </w:r>
          </w:hyperlink>
        </w:p>
        <w:p w14:paraId="0401E484" w14:textId="3BC91F93" w:rsidR="00D6213C" w:rsidRDefault="00D6213C">
          <w:pPr>
            <w:pStyle w:val="TDC1"/>
            <w:tabs>
              <w:tab w:val="left" w:pos="72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50" w:history="1">
            <w:r w:rsidRPr="00843100">
              <w:rPr>
                <w:rStyle w:val="Hipervnculo"/>
                <w:noProof/>
              </w:rPr>
              <w:t>7.</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DISCUSIÓN</w:t>
            </w:r>
            <w:r>
              <w:rPr>
                <w:noProof/>
                <w:webHidden/>
              </w:rPr>
              <w:tab/>
            </w:r>
            <w:r>
              <w:rPr>
                <w:noProof/>
                <w:webHidden/>
              </w:rPr>
              <w:fldChar w:fldCharType="begin"/>
            </w:r>
            <w:r>
              <w:rPr>
                <w:noProof/>
                <w:webHidden/>
              </w:rPr>
              <w:instrText xml:space="preserve"> PAGEREF _Toc182540950 \h </w:instrText>
            </w:r>
            <w:r>
              <w:rPr>
                <w:noProof/>
                <w:webHidden/>
              </w:rPr>
            </w:r>
            <w:r>
              <w:rPr>
                <w:noProof/>
                <w:webHidden/>
              </w:rPr>
              <w:fldChar w:fldCharType="separate"/>
            </w:r>
            <w:r>
              <w:rPr>
                <w:noProof/>
                <w:webHidden/>
              </w:rPr>
              <w:t>13</w:t>
            </w:r>
            <w:r>
              <w:rPr>
                <w:noProof/>
                <w:webHidden/>
              </w:rPr>
              <w:fldChar w:fldCharType="end"/>
            </w:r>
          </w:hyperlink>
        </w:p>
        <w:p w14:paraId="57A83BDF" w14:textId="0D783E38" w:rsidR="00D6213C" w:rsidRDefault="00D6213C">
          <w:pPr>
            <w:pStyle w:val="TDC1"/>
            <w:tabs>
              <w:tab w:val="left" w:pos="72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51" w:history="1">
            <w:r w:rsidRPr="00843100">
              <w:rPr>
                <w:rStyle w:val="Hipervnculo"/>
                <w:noProof/>
              </w:rPr>
              <w:t>8.</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CONCLUSIONES</w:t>
            </w:r>
            <w:r>
              <w:rPr>
                <w:noProof/>
                <w:webHidden/>
              </w:rPr>
              <w:tab/>
            </w:r>
            <w:r>
              <w:rPr>
                <w:noProof/>
                <w:webHidden/>
              </w:rPr>
              <w:fldChar w:fldCharType="begin"/>
            </w:r>
            <w:r>
              <w:rPr>
                <w:noProof/>
                <w:webHidden/>
              </w:rPr>
              <w:instrText xml:space="preserve"> PAGEREF _Toc182540951 \h </w:instrText>
            </w:r>
            <w:r>
              <w:rPr>
                <w:noProof/>
                <w:webHidden/>
              </w:rPr>
            </w:r>
            <w:r>
              <w:rPr>
                <w:noProof/>
                <w:webHidden/>
              </w:rPr>
              <w:fldChar w:fldCharType="separate"/>
            </w:r>
            <w:r>
              <w:rPr>
                <w:noProof/>
                <w:webHidden/>
              </w:rPr>
              <w:t>13</w:t>
            </w:r>
            <w:r>
              <w:rPr>
                <w:noProof/>
                <w:webHidden/>
              </w:rPr>
              <w:fldChar w:fldCharType="end"/>
            </w:r>
          </w:hyperlink>
        </w:p>
        <w:p w14:paraId="6C0DC262" w14:textId="4BC3ECFD" w:rsidR="00D6213C" w:rsidRDefault="00D6213C">
          <w:pPr>
            <w:pStyle w:val="TDC1"/>
            <w:tabs>
              <w:tab w:val="left" w:pos="72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52" w:history="1">
            <w:r w:rsidRPr="00843100">
              <w:rPr>
                <w:rStyle w:val="Hipervnculo"/>
                <w:noProof/>
              </w:rPr>
              <w:t>9.</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REFERENCIAS</w:t>
            </w:r>
            <w:r>
              <w:rPr>
                <w:noProof/>
                <w:webHidden/>
              </w:rPr>
              <w:tab/>
            </w:r>
            <w:r>
              <w:rPr>
                <w:noProof/>
                <w:webHidden/>
              </w:rPr>
              <w:fldChar w:fldCharType="begin"/>
            </w:r>
            <w:r>
              <w:rPr>
                <w:noProof/>
                <w:webHidden/>
              </w:rPr>
              <w:instrText xml:space="preserve"> PAGEREF _Toc182540952 \h </w:instrText>
            </w:r>
            <w:r>
              <w:rPr>
                <w:noProof/>
                <w:webHidden/>
              </w:rPr>
            </w:r>
            <w:r>
              <w:rPr>
                <w:noProof/>
                <w:webHidden/>
              </w:rPr>
              <w:fldChar w:fldCharType="separate"/>
            </w:r>
            <w:r>
              <w:rPr>
                <w:noProof/>
                <w:webHidden/>
              </w:rPr>
              <w:t>13</w:t>
            </w:r>
            <w:r>
              <w:rPr>
                <w:noProof/>
                <w:webHidden/>
              </w:rPr>
              <w:fldChar w:fldCharType="end"/>
            </w:r>
          </w:hyperlink>
        </w:p>
        <w:p w14:paraId="66E72AC7" w14:textId="0A7662C1" w:rsidR="00D6213C" w:rsidRDefault="00D6213C">
          <w:pPr>
            <w:pStyle w:val="TDC1"/>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53" w:history="1">
            <w:r w:rsidRPr="00843100">
              <w:rPr>
                <w:rStyle w:val="Hipervnculo"/>
                <w:noProof/>
              </w:rPr>
              <w:t>10.</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ANEXOS</w:t>
            </w:r>
            <w:r>
              <w:rPr>
                <w:noProof/>
                <w:webHidden/>
              </w:rPr>
              <w:tab/>
            </w:r>
            <w:r>
              <w:rPr>
                <w:noProof/>
                <w:webHidden/>
              </w:rPr>
              <w:fldChar w:fldCharType="begin"/>
            </w:r>
            <w:r>
              <w:rPr>
                <w:noProof/>
                <w:webHidden/>
              </w:rPr>
              <w:instrText xml:space="preserve"> PAGEREF _Toc182540953 \h </w:instrText>
            </w:r>
            <w:r>
              <w:rPr>
                <w:noProof/>
                <w:webHidden/>
              </w:rPr>
            </w:r>
            <w:r>
              <w:rPr>
                <w:noProof/>
                <w:webHidden/>
              </w:rPr>
              <w:fldChar w:fldCharType="separate"/>
            </w:r>
            <w:r>
              <w:rPr>
                <w:noProof/>
                <w:webHidden/>
              </w:rPr>
              <w:t>13</w:t>
            </w:r>
            <w:r>
              <w:rPr>
                <w:noProof/>
                <w:webHidden/>
              </w:rPr>
              <w:fldChar w:fldCharType="end"/>
            </w:r>
          </w:hyperlink>
        </w:p>
        <w:p w14:paraId="4D60F3D3" w14:textId="2E410B18" w:rsidR="00D6213C" w:rsidRDefault="00D6213C">
          <w:pPr>
            <w:pStyle w:val="TDC1"/>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54" w:history="1">
            <w:r w:rsidRPr="00843100">
              <w:rPr>
                <w:rStyle w:val="Hipervnculo"/>
                <w:noProof/>
              </w:rPr>
              <w:t>11.</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AGRADECIMIENTOS</w:t>
            </w:r>
            <w:r>
              <w:rPr>
                <w:noProof/>
                <w:webHidden/>
              </w:rPr>
              <w:tab/>
            </w:r>
            <w:r>
              <w:rPr>
                <w:noProof/>
                <w:webHidden/>
              </w:rPr>
              <w:fldChar w:fldCharType="begin"/>
            </w:r>
            <w:r>
              <w:rPr>
                <w:noProof/>
                <w:webHidden/>
              </w:rPr>
              <w:instrText xml:space="preserve"> PAGEREF _Toc182540954 \h </w:instrText>
            </w:r>
            <w:r>
              <w:rPr>
                <w:noProof/>
                <w:webHidden/>
              </w:rPr>
            </w:r>
            <w:r>
              <w:rPr>
                <w:noProof/>
                <w:webHidden/>
              </w:rPr>
              <w:fldChar w:fldCharType="separate"/>
            </w:r>
            <w:r>
              <w:rPr>
                <w:noProof/>
                <w:webHidden/>
              </w:rPr>
              <w:t>13</w:t>
            </w:r>
            <w:r>
              <w:rPr>
                <w:noProof/>
                <w:webHidden/>
              </w:rPr>
              <w:fldChar w:fldCharType="end"/>
            </w:r>
          </w:hyperlink>
        </w:p>
        <w:p w14:paraId="1B76D632" w14:textId="00190DD3" w:rsidR="00D6213C" w:rsidRDefault="00D6213C">
          <w:pPr>
            <w:pStyle w:val="TDC1"/>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55" w:history="1">
            <w:r w:rsidRPr="00843100">
              <w:rPr>
                <w:rStyle w:val="Hipervnculo"/>
                <w:noProof/>
              </w:rPr>
              <w:t>12.</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RESULTADOS Y DISCUSIÓN</w:t>
            </w:r>
            <w:r>
              <w:rPr>
                <w:noProof/>
                <w:webHidden/>
              </w:rPr>
              <w:tab/>
            </w:r>
            <w:r>
              <w:rPr>
                <w:noProof/>
                <w:webHidden/>
              </w:rPr>
              <w:fldChar w:fldCharType="begin"/>
            </w:r>
            <w:r>
              <w:rPr>
                <w:noProof/>
                <w:webHidden/>
              </w:rPr>
              <w:instrText xml:space="preserve"> PAGEREF _Toc182540955 \h </w:instrText>
            </w:r>
            <w:r>
              <w:rPr>
                <w:noProof/>
                <w:webHidden/>
              </w:rPr>
            </w:r>
            <w:r>
              <w:rPr>
                <w:noProof/>
                <w:webHidden/>
              </w:rPr>
              <w:fldChar w:fldCharType="separate"/>
            </w:r>
            <w:r>
              <w:rPr>
                <w:noProof/>
                <w:webHidden/>
              </w:rPr>
              <w:t>14</w:t>
            </w:r>
            <w:r>
              <w:rPr>
                <w:noProof/>
                <w:webHidden/>
              </w:rPr>
              <w:fldChar w:fldCharType="end"/>
            </w:r>
          </w:hyperlink>
        </w:p>
        <w:p w14:paraId="39040F43" w14:textId="7FD536BB" w:rsidR="00D6213C" w:rsidRDefault="00D6213C">
          <w:pPr>
            <w:pStyle w:val="TDC1"/>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56" w:history="1">
            <w:r w:rsidRPr="00843100">
              <w:rPr>
                <w:rStyle w:val="Hipervnculo"/>
                <w:noProof/>
              </w:rPr>
              <w:t>13.</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CONCLUSIONES</w:t>
            </w:r>
            <w:r>
              <w:rPr>
                <w:noProof/>
                <w:webHidden/>
              </w:rPr>
              <w:tab/>
            </w:r>
            <w:r>
              <w:rPr>
                <w:noProof/>
                <w:webHidden/>
              </w:rPr>
              <w:fldChar w:fldCharType="begin"/>
            </w:r>
            <w:r>
              <w:rPr>
                <w:noProof/>
                <w:webHidden/>
              </w:rPr>
              <w:instrText xml:space="preserve"> PAGEREF _Toc182540956 \h </w:instrText>
            </w:r>
            <w:r>
              <w:rPr>
                <w:noProof/>
                <w:webHidden/>
              </w:rPr>
            </w:r>
            <w:r>
              <w:rPr>
                <w:noProof/>
                <w:webHidden/>
              </w:rPr>
              <w:fldChar w:fldCharType="separate"/>
            </w:r>
            <w:r>
              <w:rPr>
                <w:noProof/>
                <w:webHidden/>
              </w:rPr>
              <w:t>14</w:t>
            </w:r>
            <w:r>
              <w:rPr>
                <w:noProof/>
                <w:webHidden/>
              </w:rPr>
              <w:fldChar w:fldCharType="end"/>
            </w:r>
          </w:hyperlink>
        </w:p>
        <w:p w14:paraId="6BCA41AC" w14:textId="7030DA55" w:rsidR="00D6213C" w:rsidRDefault="00D6213C">
          <w:pPr>
            <w:pStyle w:val="TDC1"/>
            <w:tabs>
              <w:tab w:val="left" w:pos="960"/>
              <w:tab w:val="right" w:leader="dot" w:pos="10358"/>
            </w:tabs>
            <w:rPr>
              <w:rFonts w:asciiTheme="minorHAnsi" w:eastAsiaTheme="minorEastAsia" w:hAnsiTheme="minorHAnsi" w:cstheme="minorBidi"/>
              <w:noProof/>
              <w:kern w:val="2"/>
              <w:sz w:val="24"/>
              <w:szCs w:val="24"/>
              <w:lang w:eastAsia="es-CO"/>
              <w14:ligatures w14:val="standardContextual"/>
            </w:rPr>
          </w:pPr>
          <w:hyperlink w:anchor="_Toc182540957" w:history="1">
            <w:r w:rsidRPr="00843100">
              <w:rPr>
                <w:rStyle w:val="Hipervnculo"/>
                <w:noProof/>
              </w:rPr>
              <w:t>14.</w:t>
            </w:r>
            <w:r>
              <w:rPr>
                <w:rFonts w:asciiTheme="minorHAnsi" w:eastAsiaTheme="minorEastAsia" w:hAnsiTheme="minorHAnsi" w:cstheme="minorBidi"/>
                <w:noProof/>
                <w:kern w:val="2"/>
                <w:sz w:val="24"/>
                <w:szCs w:val="24"/>
                <w:lang w:eastAsia="es-CO"/>
                <w14:ligatures w14:val="standardContextual"/>
              </w:rPr>
              <w:tab/>
            </w:r>
            <w:r w:rsidRPr="00843100">
              <w:rPr>
                <w:rStyle w:val="Hipervnculo"/>
                <w:noProof/>
              </w:rPr>
              <w:t>REFERENCIAS</w:t>
            </w:r>
            <w:r>
              <w:rPr>
                <w:noProof/>
                <w:webHidden/>
              </w:rPr>
              <w:tab/>
            </w:r>
            <w:r>
              <w:rPr>
                <w:noProof/>
                <w:webHidden/>
              </w:rPr>
              <w:fldChar w:fldCharType="begin"/>
            </w:r>
            <w:r>
              <w:rPr>
                <w:noProof/>
                <w:webHidden/>
              </w:rPr>
              <w:instrText xml:space="preserve"> PAGEREF _Toc182540957 \h </w:instrText>
            </w:r>
            <w:r>
              <w:rPr>
                <w:noProof/>
                <w:webHidden/>
              </w:rPr>
            </w:r>
            <w:r>
              <w:rPr>
                <w:noProof/>
                <w:webHidden/>
              </w:rPr>
              <w:fldChar w:fldCharType="separate"/>
            </w:r>
            <w:r>
              <w:rPr>
                <w:noProof/>
                <w:webHidden/>
              </w:rPr>
              <w:t>15</w:t>
            </w:r>
            <w:r>
              <w:rPr>
                <w:noProof/>
                <w:webHidden/>
              </w:rPr>
              <w:fldChar w:fldCharType="end"/>
            </w:r>
          </w:hyperlink>
        </w:p>
        <w:p w14:paraId="545FC80D" w14:textId="49465680" w:rsidR="00B97748" w:rsidRDefault="00B97748">
          <w:r>
            <w:rPr>
              <w:b/>
              <w:bCs/>
              <w:lang w:val="es-MX"/>
            </w:rPr>
            <w:fldChar w:fldCharType="end"/>
          </w:r>
        </w:p>
      </w:sdtContent>
    </w:sdt>
    <w:p w14:paraId="7DB8F41D" w14:textId="77777777" w:rsidR="00FF2434" w:rsidRPr="00FF2434" w:rsidRDefault="00FF2434" w:rsidP="00003A9D">
      <w:pPr>
        <w:pStyle w:val="Resumen"/>
        <w:spacing w:before="0" w:after="0" w:line="240" w:lineRule="auto"/>
        <w:rPr>
          <w:b w:val="0"/>
          <w:bCs w:val="0"/>
          <w:i w:val="0"/>
          <w:iCs/>
          <w:lang w:val="es-CO"/>
        </w:rPr>
      </w:pPr>
    </w:p>
    <w:p w14:paraId="4358BD56" w14:textId="28BD3578" w:rsidR="00123F9F" w:rsidRPr="00852F2E" w:rsidRDefault="00123F9F" w:rsidP="00003A9D">
      <w:pPr>
        <w:pStyle w:val="Resumen"/>
        <w:spacing w:before="0" w:after="0" w:line="240" w:lineRule="auto"/>
        <w:rPr>
          <w:lang w:val="es-CO"/>
        </w:rPr>
      </w:pPr>
      <w:r w:rsidRPr="00852F2E">
        <w:rPr>
          <w:lang w:val="es-CO"/>
        </w:rPr>
        <w:t>Resumen</w:t>
      </w:r>
    </w:p>
    <w:p w14:paraId="4BF4E41F" w14:textId="582248B8" w:rsidR="00B55E3B" w:rsidRPr="0028259D" w:rsidRDefault="0028259D" w:rsidP="0028259D">
      <w:pPr>
        <w:rPr>
          <w:sz w:val="20"/>
          <w:szCs w:val="20"/>
          <w:lang w:val="es-MX"/>
        </w:rPr>
      </w:pPr>
      <w:r w:rsidRPr="0028259D">
        <w:rPr>
          <w:sz w:val="20"/>
          <w:szCs w:val="20"/>
          <w:lang w:val="es-MX"/>
        </w:rPr>
        <w:t xml:space="preserve">Este informe detalla la creación de "RehaBot", un robot similar a un Mars Rover controlado por gestos mediante el Myo Armband, con el propósito específico de mejorar las terapias de rehabilitación física. </w:t>
      </w:r>
      <w:r w:rsidRPr="0028259D">
        <w:rPr>
          <w:sz w:val="20"/>
          <w:szCs w:val="20"/>
          <w:lang w:val="en-GB"/>
        </w:rPr>
        <w:t xml:space="preserve">RehaBot aims to make the recovery process more appealing and efficient for individuals with disabilities by enabling a natural interaction through gesture-based control using electromyographic signals (EMG). </w:t>
      </w:r>
      <w:r w:rsidRPr="0028259D">
        <w:rPr>
          <w:sz w:val="20"/>
          <w:szCs w:val="20"/>
          <w:lang w:val="es-MX"/>
        </w:rPr>
        <w:t xml:space="preserve">Con una estructura que sigue la plataforma Rocker Bogie, el robot puede moverse en superficies no uniformes, lo cual amplía su utilidad en ambientes de rehabilitación. Este proyecto se enfoca en enfrentar los obstáculos en la creación de un sistema de movilidad fuerte y en el diseño de un control que se adapte de manera intuitiva a las necesidades de cada paciente, brindando una terapia interactiva que promueve la motivación y la dedicación hacia la recuperación. Además de mejorar la experiencia de rehabilitación, RehaBot también permite explorar la robótica en terapias, lo que puede cambiar los procesos de recuperación y beneficiar la vida de los pacientes. </w:t>
      </w:r>
    </w:p>
    <w:p w14:paraId="0CE049AA" w14:textId="2613F71E" w:rsidR="00DB196C" w:rsidRPr="00DB196C" w:rsidRDefault="00123F9F" w:rsidP="00DB196C">
      <w:pPr>
        <w:pStyle w:val="Keywords"/>
        <w:spacing w:line="240" w:lineRule="auto"/>
        <w:rPr>
          <w:lang w:val="es-MX"/>
        </w:rPr>
      </w:pPr>
      <w:r w:rsidRPr="00B55E3B">
        <w:rPr>
          <w:i/>
          <w:lang w:val="es-MX"/>
        </w:rPr>
        <w:t>Palabras Clave</w:t>
      </w:r>
      <w:r w:rsidR="00B55E3B">
        <w:rPr>
          <w:i/>
          <w:lang w:val="es-MX"/>
        </w:rPr>
        <w:t>:</w:t>
      </w:r>
      <w:r w:rsidR="00DB196C">
        <w:rPr>
          <w:lang w:val="es-MX"/>
        </w:rPr>
        <w:t xml:space="preserve"> </w:t>
      </w:r>
      <w:r w:rsidR="0006366C" w:rsidRPr="0006366C">
        <w:rPr>
          <w:lang w:val="es-MX"/>
        </w:rPr>
        <w:t>Robótica asistencial, Rehabilitación física, Myo Armband, Control gestual, Rocker Bogie, Tecnología de rehabilitación, Sistemas de control, Navegación robótica, Terapia interactiva, Personalización de gestos.</w:t>
      </w:r>
    </w:p>
    <w:p w14:paraId="1376AE6A" w14:textId="77777777" w:rsidR="00132B8E" w:rsidRPr="00D40CD9" w:rsidRDefault="00132B8E" w:rsidP="00003A9D">
      <w:pPr>
        <w:pStyle w:val="Resumen"/>
        <w:spacing w:before="0" w:after="0" w:line="240" w:lineRule="auto"/>
        <w:rPr>
          <w:lang w:val="es-CO"/>
        </w:rPr>
      </w:pPr>
    </w:p>
    <w:p w14:paraId="4B0DE010" w14:textId="77777777" w:rsidR="00123F9F" w:rsidRPr="00FF1519" w:rsidRDefault="00123F9F" w:rsidP="00003A9D">
      <w:pPr>
        <w:pStyle w:val="Resumen"/>
        <w:spacing w:before="0" w:after="0" w:line="240" w:lineRule="auto"/>
        <w:rPr>
          <w:lang w:val="en-GB"/>
        </w:rPr>
      </w:pPr>
      <w:r w:rsidRPr="00FF1519">
        <w:rPr>
          <w:lang w:val="en-GB"/>
        </w:rPr>
        <w:t>Abstract</w:t>
      </w:r>
    </w:p>
    <w:p w14:paraId="2518C277" w14:textId="77777777" w:rsidR="005E0153" w:rsidRDefault="005E0153" w:rsidP="005E0153">
      <w:pPr>
        <w:pStyle w:val="Keywords"/>
        <w:spacing w:line="240" w:lineRule="auto"/>
        <w:rPr>
          <w:lang w:val="en-GB"/>
        </w:rPr>
      </w:pPr>
      <w:r w:rsidRPr="005E0153">
        <w:rPr>
          <w:lang w:val="en-GB"/>
        </w:rPr>
        <w:t xml:space="preserve">This report details the creation of ‘RehaBot’, a Mars Rover-like robot controlled by gestures using the Myo Armband, with the specific purpose of improving physical rehabilitation therapies. RehaBot aims to make the recovery process more appealing and efficient for individuals with disabilities by enabling a natural interaction through gesture-based control using electromyographic signals (EMG). </w:t>
      </w:r>
      <w:r w:rsidRPr="005E0153">
        <w:rPr>
          <w:lang w:val="en-GB"/>
        </w:rPr>
        <w:lastRenderedPageBreak/>
        <w:t>With a structure that follows the Rocker Bogie platform, the robot can move on non-uniform surfaces, which extends its usefulness in rehabilitation environments. This project focuses on addressing the obstacles in creating a strong mobility system and designing a control that intuitively adapts to the needs of each patient, providing interactive therapy that promotes motivation and dedication to recovery. In addition to enhancing the rehabilitation experience, RehaBot also enables the exploration of robotics in therapy, which can change recovery processes and benefit patients' lives.</w:t>
      </w:r>
    </w:p>
    <w:p w14:paraId="1A59894A" w14:textId="563AB403" w:rsidR="005E0153" w:rsidRPr="005E0153" w:rsidRDefault="005E0153" w:rsidP="005E0153">
      <w:pPr>
        <w:pStyle w:val="Keywords"/>
        <w:spacing w:line="240" w:lineRule="auto"/>
        <w:rPr>
          <w:lang w:val="en-GB"/>
        </w:rPr>
      </w:pPr>
      <w:r w:rsidRPr="005E0153">
        <w:rPr>
          <w:lang w:val="en-GB"/>
        </w:rPr>
        <w:t xml:space="preserve"> </w:t>
      </w:r>
    </w:p>
    <w:p w14:paraId="79670DEF" w14:textId="3C37FAF5" w:rsidR="00123F9F" w:rsidRPr="005E0153" w:rsidRDefault="00123F9F" w:rsidP="00003A9D">
      <w:pPr>
        <w:pStyle w:val="Keywords"/>
        <w:spacing w:line="240" w:lineRule="auto"/>
        <w:rPr>
          <w:lang w:val="en-GB"/>
        </w:rPr>
      </w:pPr>
      <w:r w:rsidRPr="005E0153">
        <w:rPr>
          <w:i/>
          <w:lang w:val="en-GB"/>
        </w:rPr>
        <w:t>Keywords</w:t>
      </w:r>
      <w:r w:rsidR="00B55E3B" w:rsidRPr="005E0153">
        <w:rPr>
          <w:i/>
          <w:lang w:val="en-GB"/>
        </w:rPr>
        <w:t>:</w:t>
      </w:r>
      <w:r w:rsidR="00B55E3B" w:rsidRPr="005E0153">
        <w:rPr>
          <w:lang w:val="en-GB"/>
        </w:rPr>
        <w:t xml:space="preserve"> </w:t>
      </w:r>
      <w:r w:rsidR="00FB38DF" w:rsidRPr="00FB38DF">
        <w:t>Assistive robotics, Physical rehabilitation, Myo Armband, Gesture control, Rocker Bogie, Rehabilitation technology, Control systems, Robotic navigation, Interactive therapy, Gesture personalization.</w:t>
      </w:r>
    </w:p>
    <w:p w14:paraId="018E9233" w14:textId="77777777" w:rsidR="00105580" w:rsidRPr="005E0153" w:rsidRDefault="00105580" w:rsidP="00003A9D">
      <w:pPr>
        <w:pStyle w:val="Keywords"/>
        <w:spacing w:line="240" w:lineRule="auto"/>
        <w:rPr>
          <w:lang w:val="en-GB"/>
        </w:rPr>
      </w:pPr>
    </w:p>
    <w:p w14:paraId="558B6932" w14:textId="77777777" w:rsidR="00003A9D" w:rsidRPr="005E0153" w:rsidRDefault="00003A9D" w:rsidP="00003A9D">
      <w:pPr>
        <w:pStyle w:val="Keywords"/>
        <w:spacing w:line="240" w:lineRule="auto"/>
        <w:rPr>
          <w:lang w:val="en-GB"/>
        </w:rPr>
      </w:pPr>
    </w:p>
    <w:p w14:paraId="604F859F" w14:textId="77777777" w:rsidR="00123F9F" w:rsidRDefault="00123F9F" w:rsidP="00BB75A2">
      <w:pPr>
        <w:pStyle w:val="Ttulo1"/>
        <w:numPr>
          <w:ilvl w:val="0"/>
          <w:numId w:val="18"/>
        </w:numPr>
      </w:pPr>
      <w:bookmarkStart w:id="0" w:name="_Toc182540915"/>
      <w:r>
        <w:t>Introducción</w:t>
      </w:r>
      <w:bookmarkEnd w:id="0"/>
    </w:p>
    <w:p w14:paraId="708D0900" w14:textId="7E5F269A" w:rsidR="00492741" w:rsidRDefault="00492741" w:rsidP="00492741">
      <w:pPr>
        <w:pStyle w:val="Ttulo2"/>
      </w:pPr>
      <w:bookmarkStart w:id="1" w:name="_Toc182540916"/>
      <w:r w:rsidRPr="00492741">
        <w:t>Contexto del Problema de Investigación</w:t>
      </w:r>
      <w:bookmarkEnd w:id="1"/>
    </w:p>
    <w:p w14:paraId="0DE5FB06" w14:textId="0324BDC0" w:rsidR="00492741" w:rsidRDefault="0033655E" w:rsidP="00492741">
      <w:r w:rsidRPr="009A020F">
        <w:t>La fisioterapia</w:t>
      </w:r>
      <w:r w:rsidR="009A020F" w:rsidRPr="009A020F">
        <w:t xml:space="preserve"> es importante a la hora de la recuperación de personas que por diferentes motivos tiene lesiones , han sufrido operaciones o simplemente tienen una discapacidad física. Normalmente, el proceso usando técnicas regulares pueden llegar a ser aburridas lo cual desalienta a los pacientes, lo cual puede afectar directamente en </w:t>
      </w:r>
      <w:r w:rsidRPr="009A020F">
        <w:t>sus recuperaciones</w:t>
      </w:r>
      <w:r w:rsidR="009A020F" w:rsidRPr="009A020F">
        <w:t>. La falta de participación y la monotonía de las actividades pueden provocar que el tratamiento tradicional no esté dando los resultados que se busquen , y afecte la recuperación</w:t>
      </w:r>
    </w:p>
    <w:p w14:paraId="390B38F0" w14:textId="175D38A0" w:rsidR="0033655E" w:rsidRDefault="00841511" w:rsidP="00874004">
      <w:pPr>
        <w:ind w:firstLine="0"/>
      </w:pPr>
      <w:r w:rsidRPr="00841511">
        <w:t>En este escenario, la robótica asistencial emergió como una alternativa innovadora y lúdica, proporcionando instrumentos que pueden incrementar la eficacia y potenciar el interés para los pacientes que realicen la rehabilitación. No obstante, la introducción de los robots en estos contextos presenta varios desafíos y desafíos, como la necesidad de crear sistemas de movimiento robustos capaces de adaptarse a los distintos ambientes y proporcionar una experiencia de control sencilla de manejar.</w:t>
      </w:r>
      <w:r w:rsidR="00FB3769" w:rsidRPr="00FB3769">
        <w:t xml:space="preserve"> El Myo Armband potencia la comunicación entre el paciente y el robot durante el proceso, siendo una tecnología contemporánea que utiliza señales electromiografías para el control gestual, fomentando una experiencia más desafiante y estimulante.</w:t>
      </w:r>
    </w:p>
    <w:p w14:paraId="6B349901" w14:textId="0B4F4525" w:rsidR="00841511" w:rsidRDefault="00E647E3" w:rsidP="00E647E3">
      <w:pPr>
        <w:pStyle w:val="Ttulo2"/>
      </w:pPr>
      <w:bookmarkStart w:id="2" w:name="_Toc182540917"/>
      <w:r w:rsidRPr="00E647E3">
        <w:t>Importancia del Proyecto en el Ámbito de la Rehabilitación</w:t>
      </w:r>
      <w:bookmarkEnd w:id="2"/>
    </w:p>
    <w:p w14:paraId="468115CE" w14:textId="56E46F5F" w:rsidR="006B5530" w:rsidRPr="006B5530" w:rsidRDefault="006B5530" w:rsidP="006B5530">
      <w:r w:rsidRPr="006B5530">
        <w:t>Como su nombre indica, el RehaBot es un proyecto de gran importancia en la rehabilitación física, pues aspira a generar una experiencia distinta para el paciente a través del control de gestos para manejar el robot. El uso del My</w:t>
      </w:r>
      <w:r w:rsidR="00EE03C0">
        <w:t>o</w:t>
      </w:r>
      <w:r w:rsidRPr="006B5530">
        <w:t xml:space="preserve"> Armband busca proporcionar una manera más intuitiva y natural de relacionarse con el Reha</w:t>
      </w:r>
      <w:r w:rsidR="00EE03C0">
        <w:t>Bot</w:t>
      </w:r>
      <w:r w:rsidRPr="006B5530">
        <w:t>, lo que incrementará la participación y el estímulo de los pacientes en su proceso de recuperación.</w:t>
      </w:r>
    </w:p>
    <w:p w14:paraId="6D5A48F1" w14:textId="292497A3" w:rsidR="006B5530" w:rsidRDefault="00DA656B" w:rsidP="00874004">
      <w:pPr>
        <w:ind w:firstLine="0"/>
      </w:pPr>
      <w:r w:rsidRPr="00DA656B">
        <w:t xml:space="preserve">Además, este método no solo busca optimizar el seguimiento del paciente durante el tratamiento, sino que también puede ofrecer información útil para el estudio de la interacción entre el ser humano y el robot y el control de gestos. La posibilidad de adaptar los distintos gestos que el paciente tenga que realizar puede hacer la rehabilitación más accesible y flexible para cada paciente. Esto logrará mejores resultados físicos y un mejoramiento en la calidad de vida </w:t>
      </w:r>
      <w:r w:rsidR="00EE03C0" w:rsidRPr="00DA656B">
        <w:t>de este</w:t>
      </w:r>
      <w:r w:rsidRPr="00DA656B">
        <w:t>.</w:t>
      </w:r>
    </w:p>
    <w:p w14:paraId="77AA43AA" w14:textId="3E5DD4CE" w:rsidR="00EE03C0" w:rsidRDefault="00826898" w:rsidP="00826898">
      <w:pPr>
        <w:pStyle w:val="Ttulo2"/>
      </w:pPr>
      <w:bookmarkStart w:id="3" w:name="_Toc182540918"/>
      <w:r>
        <w:t>Objetivo General</w:t>
      </w:r>
      <w:bookmarkEnd w:id="3"/>
    </w:p>
    <w:p w14:paraId="717AECB6" w14:textId="6C6A20D3" w:rsidR="00583D6A" w:rsidRDefault="00583D6A" w:rsidP="00583D6A">
      <w:r w:rsidRPr="00583D6A">
        <w:t>Desarrollar un robot Mars Rober controlado por gestos electromiografías con el Myo Armband con el fin de mejorar la rehabilitación física, ofreciendo un método interactivo que anime a los pacientes</w:t>
      </w:r>
    </w:p>
    <w:p w14:paraId="6EA1041F" w14:textId="66A90582" w:rsidR="00132084" w:rsidRDefault="00132084" w:rsidP="00132084">
      <w:pPr>
        <w:pStyle w:val="Ttulo3"/>
        <w:numPr>
          <w:ilvl w:val="0"/>
          <w:numId w:val="0"/>
        </w:numPr>
      </w:pPr>
      <w:r>
        <w:br/>
      </w:r>
      <w:bookmarkStart w:id="4" w:name="_Toc182540919"/>
      <w:r>
        <w:t>Objetivos Específicos:</w:t>
      </w:r>
      <w:bookmarkEnd w:id="4"/>
    </w:p>
    <w:p w14:paraId="7474BD9B" w14:textId="10C0AD20" w:rsidR="00132084" w:rsidRDefault="00132084" w:rsidP="00132084">
      <w:pPr>
        <w:pStyle w:val="Prrafodelista"/>
        <w:numPr>
          <w:ilvl w:val="0"/>
          <w:numId w:val="19"/>
        </w:numPr>
      </w:pPr>
      <w:r>
        <w:t>Crear un modelo del Robot Mars Rober con sistema Rocker-Bogie, para moverse en diferentes ambientes, entre ellos las escaletas, garantizando su eficacia en la rehabilitación</w:t>
      </w:r>
    </w:p>
    <w:p w14:paraId="2F935C41" w14:textId="0E4BD0F5" w:rsidR="00132084" w:rsidRDefault="00132084" w:rsidP="00132084">
      <w:pPr>
        <w:pStyle w:val="Prrafodelista"/>
        <w:numPr>
          <w:ilvl w:val="0"/>
          <w:numId w:val="19"/>
        </w:numPr>
      </w:pPr>
      <w:r>
        <w:t>Incorporar la capacidad del control gestual a través del Myo Armband para el reconocimiento de movimientos particulares, creando la posibilidad de que el paciente de manera natural gestione, la rotación y marchas del robot</w:t>
      </w:r>
    </w:p>
    <w:p w14:paraId="660ACFB6" w14:textId="14F396C5" w:rsidR="00132084" w:rsidRDefault="00132084" w:rsidP="00132084">
      <w:pPr>
        <w:pStyle w:val="Prrafodelista"/>
        <w:numPr>
          <w:ilvl w:val="0"/>
          <w:numId w:val="19"/>
        </w:numPr>
      </w:pPr>
      <w:r>
        <w:t>Examinar la exactitud y velocidad de respuesta de la gestión de movimientos en diferentes situaciones y pacientes, garantizando que el sistema sea confiable, didáctico y eficaz durante las terapias de rehabilitación</w:t>
      </w:r>
    </w:p>
    <w:p w14:paraId="6CAE273B" w14:textId="69F0AF0F" w:rsidR="0079323A" w:rsidRDefault="0079323A" w:rsidP="0079323A">
      <w:pPr>
        <w:pStyle w:val="Ttulo1"/>
        <w:numPr>
          <w:ilvl w:val="0"/>
          <w:numId w:val="18"/>
        </w:numPr>
        <w:ind w:left="0" w:firstLine="0"/>
      </w:pPr>
      <w:bookmarkStart w:id="5" w:name="_Toc182540920"/>
      <w:r>
        <w:lastRenderedPageBreak/>
        <w:t>MARCO TE</w:t>
      </w:r>
      <w:r w:rsidR="00DC43CD">
        <w:t>Ó</w:t>
      </w:r>
      <w:r>
        <w:t>RICO</w:t>
      </w:r>
      <w:bookmarkEnd w:id="5"/>
    </w:p>
    <w:p w14:paraId="1CF4C843" w14:textId="30287643" w:rsidR="007F0ED4" w:rsidRDefault="007F0ED4" w:rsidP="007F0ED4">
      <w:pPr>
        <w:pStyle w:val="Ttulo2"/>
      </w:pPr>
      <w:bookmarkStart w:id="6" w:name="_Toc182540921"/>
      <w:r w:rsidRPr="007F0ED4">
        <w:t>Definición de Términos Clave</w:t>
      </w:r>
      <w:r>
        <w:t>:</w:t>
      </w:r>
      <w:bookmarkEnd w:id="6"/>
    </w:p>
    <w:p w14:paraId="6305166B" w14:textId="77777777" w:rsidR="00767352" w:rsidRDefault="00767352" w:rsidP="00767352">
      <w:r>
        <w:t xml:space="preserve">En el análisis de un robot controlado por gestos para la rehabilitación física, resulta crucial comprender a fondo los conceptos fundamentales que se emplearán. Las explicaciones de estos conceptos fundamentales son cruciales tanto para el debate teórico como para la comprensión de los hallazgos y hallazgos en el proyecto "RehaBot", que fusiona el Myo Armband con el diseño Rocker Bogie en el campo de la robótica de atención y rehabilitación. </w:t>
      </w:r>
    </w:p>
    <w:p w14:paraId="184F78E1" w14:textId="7403CD1B" w:rsidR="00744FAD" w:rsidRDefault="00744FAD" w:rsidP="00C019FE">
      <w:pPr>
        <w:pStyle w:val="Ttulo3"/>
        <w:rPr>
          <w:lang w:val="es-MX"/>
        </w:rPr>
      </w:pPr>
      <w:bookmarkStart w:id="7" w:name="_Toc182540922"/>
      <w:r w:rsidRPr="00744FAD">
        <w:rPr>
          <w:lang w:val="es-MX"/>
        </w:rPr>
        <w:t>Robótica asistencial</w:t>
      </w:r>
      <w:bookmarkEnd w:id="7"/>
    </w:p>
    <w:p w14:paraId="6A6639E6" w14:textId="428DB3F8" w:rsidR="00E21F52" w:rsidRDefault="00CA5C34" w:rsidP="00E21F52">
      <w:pPr>
        <w:rPr>
          <w:lang w:val="es-MX"/>
        </w:rPr>
      </w:pPr>
      <w:r>
        <w:rPr>
          <w:lang w:val="es-MX"/>
        </w:rPr>
        <w:t xml:space="preserve">La robótica </w:t>
      </w:r>
      <w:r w:rsidR="00E21F52">
        <w:rPr>
          <w:lang w:val="es-MX"/>
        </w:rPr>
        <w:t>asistencial</w:t>
      </w:r>
      <w:r>
        <w:rPr>
          <w:lang w:val="es-MX"/>
        </w:rPr>
        <w:t xml:space="preserve"> se refiere al uso de robots diseñado para el apoyo a personas que requieren asis</w:t>
      </w:r>
      <w:r w:rsidR="00E21F52">
        <w:rPr>
          <w:lang w:val="es-MX"/>
        </w:rPr>
        <w:t>tencia debido a condiciones de salud, discapacidad o ya sea situaciones de aislamiento. Estos robots pueden mejorar capacidad motoras y cognitivas, facilitar la rehabilitación y ofrecer compañía, contribuyendo así a la calidad de vida de los usuarios</w:t>
      </w:r>
    </w:p>
    <w:p w14:paraId="511CE830" w14:textId="4F15BB0E" w:rsidR="00E21F52" w:rsidRDefault="00E21F52" w:rsidP="00E21F52">
      <w:pPr>
        <w:pStyle w:val="Ttulo4"/>
        <w:rPr>
          <w:lang w:val="es-MX"/>
        </w:rPr>
      </w:pPr>
      <w:r>
        <w:rPr>
          <w:lang w:val="es-MX"/>
        </w:rPr>
        <w:t>Aplicaciones de la robótica asistencial</w:t>
      </w:r>
    </w:p>
    <w:p w14:paraId="50CE4594" w14:textId="3E0BFBCB" w:rsidR="00E21F52" w:rsidRDefault="00E21F52" w:rsidP="00E21F52">
      <w:pPr>
        <w:pStyle w:val="Prrafodelista"/>
        <w:numPr>
          <w:ilvl w:val="0"/>
          <w:numId w:val="20"/>
        </w:numPr>
        <w:rPr>
          <w:lang w:val="es-MX"/>
        </w:rPr>
      </w:pPr>
      <w:r w:rsidRPr="00CF59C9">
        <w:rPr>
          <w:b/>
          <w:bCs/>
          <w:lang w:val="es-MX"/>
        </w:rPr>
        <w:t>Exoesqueletos</w:t>
      </w:r>
      <w:r w:rsidR="00CF59C9">
        <w:rPr>
          <w:lang w:val="es-MX"/>
        </w:rPr>
        <w:t xml:space="preserve">: Es </w:t>
      </w:r>
      <w:r w:rsidR="00CF59C9" w:rsidRPr="00CF59C9">
        <w:rPr>
          <w:lang w:val="es-MX"/>
        </w:rPr>
        <w:t xml:space="preserve">un dispositivo mecánico que viste un ser humano con determinados fines o aplicaciones, como servir de apoyo, o potenciar tecnológicamente las capacidades físicas de los seres humanos. Se considera que, por lo general, un exoesqueleto es un armazón mecánico duro dotado de articulaciones que permiten el movimiento del operador humano. </w:t>
      </w:r>
      <w:r w:rsidR="00EF1E6A">
        <w:rPr>
          <w:lang w:val="es-MX"/>
        </w:rPr>
        <w:t xml:space="preserve"> </w:t>
      </w:r>
    </w:p>
    <w:p w14:paraId="573CFAB8" w14:textId="6C1FCB58" w:rsidR="00910FDC" w:rsidRPr="00910FDC" w:rsidRDefault="0090607C" w:rsidP="00910FDC">
      <w:pPr>
        <w:pStyle w:val="Prrafodelista"/>
        <w:numPr>
          <w:ilvl w:val="0"/>
          <w:numId w:val="20"/>
        </w:numPr>
        <w:rPr>
          <w:lang w:val="es-MX"/>
        </w:rPr>
      </w:pPr>
      <w:r w:rsidRPr="00910FDC">
        <w:rPr>
          <w:b/>
          <w:bCs/>
          <w:lang w:val="es-MX"/>
        </w:rPr>
        <w:t xml:space="preserve">Robots de compañía: </w:t>
      </w:r>
      <w:r w:rsidR="00910FDC">
        <w:rPr>
          <w:lang w:val="es-MX"/>
        </w:rPr>
        <w:t>E</w:t>
      </w:r>
      <w:r w:rsidR="00910FDC" w:rsidRPr="00910FDC">
        <w:rPr>
          <w:lang w:val="es-MX"/>
        </w:rPr>
        <w:t xml:space="preserve">s un </w:t>
      </w:r>
      <w:r w:rsidR="00910FDC">
        <w:rPr>
          <w:lang w:val="es-MX"/>
        </w:rPr>
        <w:t xml:space="preserve">dispositivo </w:t>
      </w:r>
      <w:r w:rsidR="00910FDC" w:rsidRPr="00910FDC">
        <w:rPr>
          <w:lang w:val="es-MX"/>
        </w:rPr>
        <w:t xml:space="preserve">creado para relacionarse con las personas, brindando compañía y ayuda. En palabras simples, sería como contar con un amigo que siempre está ahí. Con sensores y procesadores avanzados, un robot de compañía puede realizar acciones interactivas, identificar emociones y responder al entorno. </w:t>
      </w:r>
    </w:p>
    <w:p w14:paraId="2D38663B" w14:textId="77777777" w:rsidR="00162E62" w:rsidRPr="00162E62" w:rsidRDefault="001C065F" w:rsidP="00162E62">
      <w:pPr>
        <w:pStyle w:val="Prrafodelista"/>
        <w:numPr>
          <w:ilvl w:val="0"/>
          <w:numId w:val="20"/>
        </w:numPr>
        <w:rPr>
          <w:b/>
          <w:bCs/>
          <w:lang w:val="es-MX"/>
        </w:rPr>
      </w:pPr>
      <w:r w:rsidRPr="00162E62">
        <w:rPr>
          <w:b/>
          <w:bCs/>
          <w:lang w:val="es-MX"/>
        </w:rPr>
        <w:t xml:space="preserve">Asistencia personalizada: </w:t>
      </w:r>
      <w:r w:rsidR="00162E62" w:rsidRPr="00162E62">
        <w:rPr>
          <w:lang w:val="es-MX"/>
        </w:rPr>
        <w:t xml:space="preserve">Robots creados para ofrecer asistencia personalizada en función de las necesidades y gustos individuales, mejorando la calidad de vida en áreas como la salud, la movilidad y las actividades cotidianas. </w:t>
      </w:r>
    </w:p>
    <w:p w14:paraId="3982FF2B" w14:textId="62648CD7" w:rsidR="00CF59C9" w:rsidRDefault="002B23CB" w:rsidP="002B23CB">
      <w:pPr>
        <w:pStyle w:val="Ttulo4"/>
        <w:rPr>
          <w:lang w:val="es-MX"/>
        </w:rPr>
      </w:pPr>
      <w:r w:rsidRPr="002B23CB">
        <w:rPr>
          <w:lang w:val="es-MX"/>
        </w:rPr>
        <w:t>Desafíos y consideraciones éticas</w:t>
      </w:r>
    </w:p>
    <w:p w14:paraId="345978B6" w14:textId="4503CCF5" w:rsidR="006E3BCD" w:rsidRPr="006E3BCD" w:rsidRDefault="002B23CB" w:rsidP="006E3BCD">
      <w:pPr>
        <w:pStyle w:val="Prrafodelista"/>
        <w:numPr>
          <w:ilvl w:val="0"/>
          <w:numId w:val="21"/>
        </w:numPr>
        <w:rPr>
          <w:lang w:val="es-MX"/>
        </w:rPr>
      </w:pPr>
      <w:r w:rsidRPr="00232980">
        <w:rPr>
          <w:b/>
          <w:bCs/>
          <w:lang w:val="es-MX"/>
        </w:rPr>
        <w:t>Implicaciones éticas</w:t>
      </w:r>
      <w:r>
        <w:rPr>
          <w:lang w:val="es-MX"/>
        </w:rPr>
        <w:t xml:space="preserve">: </w:t>
      </w:r>
      <w:r w:rsidR="006E3BCD">
        <w:rPr>
          <w:lang w:val="es-MX"/>
        </w:rPr>
        <w:t xml:space="preserve">El uso de los robots en la asistencia genera varias interrogantes sobre la privacidad , la independencia y la relación humano-robot, </w:t>
      </w:r>
      <w:r w:rsidR="00ED3B4D">
        <w:rPr>
          <w:lang w:val="es-MX"/>
        </w:rPr>
        <w:t>abordando</w:t>
      </w:r>
      <w:r w:rsidR="00A849C1">
        <w:rPr>
          <w:lang w:val="es-MX"/>
        </w:rPr>
        <w:t xml:space="preserve"> temas como la protección de datos personales y la dependencia</w:t>
      </w:r>
      <w:r w:rsidR="00ED3B4D">
        <w:rPr>
          <w:lang w:val="es-MX"/>
        </w:rPr>
        <w:t xml:space="preserve"> a la tecnología</w:t>
      </w:r>
    </w:p>
    <w:p w14:paraId="3095E24B" w14:textId="3F0F79D7" w:rsidR="002B23CB" w:rsidRPr="002B23CB" w:rsidRDefault="002B23CB" w:rsidP="002B23CB">
      <w:pPr>
        <w:pStyle w:val="Prrafodelista"/>
        <w:numPr>
          <w:ilvl w:val="0"/>
          <w:numId w:val="21"/>
        </w:numPr>
        <w:rPr>
          <w:lang w:val="es-MX"/>
        </w:rPr>
      </w:pPr>
      <w:r w:rsidRPr="00232980">
        <w:rPr>
          <w:b/>
          <w:bCs/>
          <w:lang w:val="es-MX"/>
        </w:rPr>
        <w:t>Retos de investigación:</w:t>
      </w:r>
      <w:r w:rsidR="00ED3B4D">
        <w:rPr>
          <w:lang w:val="es-MX"/>
        </w:rPr>
        <w:t xml:space="preserve"> Se requiere un enfoque continuo en la </w:t>
      </w:r>
      <w:r w:rsidR="00EC3CE9">
        <w:rPr>
          <w:lang w:val="es-MX"/>
        </w:rPr>
        <w:t>investigación</w:t>
      </w:r>
      <w:r w:rsidR="00ED3B4D">
        <w:rPr>
          <w:lang w:val="es-MX"/>
        </w:rPr>
        <w:t xml:space="preserve"> , para poder superar diferentes obstáculos técnicos y éticos en la robótica </w:t>
      </w:r>
      <w:r w:rsidR="00EC3CE9">
        <w:rPr>
          <w:lang w:val="es-MX"/>
        </w:rPr>
        <w:t>asistencial</w:t>
      </w:r>
      <w:r w:rsidR="00ED3B4D">
        <w:rPr>
          <w:lang w:val="es-MX"/>
        </w:rPr>
        <w:t xml:space="preserve">, especialmente en aspectos como seguridad , </w:t>
      </w:r>
      <w:r w:rsidR="00EC3CE9">
        <w:rPr>
          <w:lang w:val="es-MX"/>
        </w:rPr>
        <w:t>adaptabilidad y el respeto a los valores humanos</w:t>
      </w:r>
    </w:p>
    <w:p w14:paraId="1CF69C7C" w14:textId="1E1945F5" w:rsidR="002B23CB" w:rsidRDefault="002B23CB" w:rsidP="002B23CB">
      <w:pPr>
        <w:pStyle w:val="Ttulo4"/>
        <w:rPr>
          <w:lang w:val="es-MX"/>
        </w:rPr>
      </w:pPr>
      <w:r w:rsidRPr="002B23CB">
        <w:rPr>
          <w:lang w:val="es-MX"/>
        </w:rPr>
        <w:t>Futuro de la robótica asistencial</w:t>
      </w:r>
    </w:p>
    <w:p w14:paraId="6212B4C4" w14:textId="296ED3E3" w:rsidR="00EC3CE9" w:rsidRPr="00232980" w:rsidRDefault="00232980" w:rsidP="00232980">
      <w:pPr>
        <w:pStyle w:val="Prrafodelista"/>
        <w:numPr>
          <w:ilvl w:val="0"/>
          <w:numId w:val="22"/>
        </w:numPr>
        <w:rPr>
          <w:lang w:val="es-MX"/>
        </w:rPr>
      </w:pPr>
      <w:r w:rsidRPr="00232980">
        <w:rPr>
          <w:b/>
          <w:bCs/>
          <w:lang w:val="es-MX"/>
        </w:rPr>
        <w:t>Crecimiento del sector:</w:t>
      </w:r>
      <w:r>
        <w:rPr>
          <w:lang w:val="es-MX"/>
        </w:rPr>
        <w:t xml:space="preserve"> La robótica asistencial crece a una alta velocidad , con un gran potencial para la transformación de la atención en hospitales,  centros de rehabilitación y residencias, mejorando la calidad de los servicios y optando por la independencia del paciente </w:t>
      </w:r>
    </w:p>
    <w:p w14:paraId="06843BE9" w14:textId="0E2018FC" w:rsidR="00232980" w:rsidRPr="00232980" w:rsidRDefault="00232980" w:rsidP="00232980">
      <w:pPr>
        <w:pStyle w:val="Prrafodelista"/>
        <w:numPr>
          <w:ilvl w:val="0"/>
          <w:numId w:val="22"/>
        </w:numPr>
        <w:rPr>
          <w:b/>
          <w:bCs/>
          <w:lang w:val="es-MX"/>
        </w:rPr>
      </w:pPr>
      <w:r w:rsidRPr="00232980">
        <w:rPr>
          <w:b/>
          <w:bCs/>
          <w:lang w:val="es-MX"/>
        </w:rPr>
        <w:t>Innovaciones tecnológicas:</w:t>
      </w:r>
      <w:r>
        <w:rPr>
          <w:b/>
          <w:bCs/>
          <w:lang w:val="es-MX"/>
        </w:rPr>
        <w:t xml:space="preserve"> </w:t>
      </w:r>
      <w:r>
        <w:rPr>
          <w:lang w:val="es-MX"/>
        </w:rPr>
        <w:t xml:space="preserve">Los avances en robótica </w:t>
      </w:r>
      <w:r w:rsidR="0085453E">
        <w:rPr>
          <w:lang w:val="es-MX"/>
        </w:rPr>
        <w:t>asistencial</w:t>
      </w:r>
      <w:r>
        <w:rPr>
          <w:lang w:val="es-MX"/>
        </w:rPr>
        <w:t xml:space="preserve"> están optimizando la funcionalidad y la efectividad de estos dispositivos,</w:t>
      </w:r>
      <w:r w:rsidR="00940B75">
        <w:rPr>
          <w:lang w:val="es-MX"/>
        </w:rPr>
        <w:t xml:space="preserve"> con los datos que se recolectan se puede ir superando , permitiendo una atención mas personalizada , enfocada y eficiente para </w:t>
      </w:r>
      <w:r w:rsidR="0085453E">
        <w:rPr>
          <w:lang w:val="es-MX"/>
        </w:rPr>
        <w:t xml:space="preserve">pacientes con diversas necesidades </w:t>
      </w:r>
    </w:p>
    <w:p w14:paraId="416E9989" w14:textId="77777777" w:rsidR="00744FAD" w:rsidRDefault="00744FAD" w:rsidP="00C019FE">
      <w:pPr>
        <w:pStyle w:val="Ttulo3"/>
        <w:rPr>
          <w:lang w:val="es-MX"/>
        </w:rPr>
      </w:pPr>
      <w:bookmarkStart w:id="8" w:name="_Toc182540923"/>
      <w:r w:rsidRPr="00744FAD">
        <w:rPr>
          <w:lang w:val="es-MX"/>
        </w:rPr>
        <w:t>Rehabilitación física</w:t>
      </w:r>
      <w:bookmarkEnd w:id="8"/>
    </w:p>
    <w:p w14:paraId="7A2FE530" w14:textId="4380BC31" w:rsidR="00FC7E5E" w:rsidRPr="00FC7E5E" w:rsidRDefault="00FC7E5E" w:rsidP="00FC7E5E">
      <w:pPr>
        <w:rPr>
          <w:lang w:val="es-MX"/>
        </w:rPr>
      </w:pPr>
      <w:r>
        <w:rPr>
          <w:lang w:val="es-MX"/>
        </w:rPr>
        <w:t>B</w:t>
      </w:r>
      <w:r w:rsidRPr="00FC7E5E">
        <w:rPr>
          <w:lang w:val="es-MX"/>
        </w:rPr>
        <w:t>usca rest</w:t>
      </w:r>
      <w:r>
        <w:rPr>
          <w:lang w:val="es-MX"/>
        </w:rPr>
        <w:t>au</w:t>
      </w:r>
      <w:r w:rsidRPr="00FC7E5E">
        <w:rPr>
          <w:lang w:val="es-MX"/>
        </w:rPr>
        <w:t>rar la funcionalidad física y mejorar la calidad de vida de los pacientes que han pasado por cirugías, lesiones o discapacidades, los encargados de realizar este trabajo son los fisioterapeutas que con un alta gama de métodos y técnicas ayudan a cada paciente de forma personalizada , tales como la terapia manual, ejercicios de fortalecimientos, entrenamiento de la marcha y enseñanza de patrones de movimiento</w:t>
      </w:r>
    </w:p>
    <w:p w14:paraId="19238D51" w14:textId="2BED3AF5" w:rsidR="00815CFD" w:rsidRPr="00815CFD" w:rsidRDefault="00FC7E5E" w:rsidP="00FC7E5E">
      <w:pPr>
        <w:rPr>
          <w:lang w:val="es-MX"/>
        </w:rPr>
      </w:pPr>
      <w:r w:rsidRPr="00FC7E5E">
        <w:rPr>
          <w:lang w:val="es-MX"/>
        </w:rPr>
        <w:t xml:space="preserve">La recuperación no solo se enfoca en el tratamiento de problemas de músculos o esqueléticos, sino que también se </w:t>
      </w:r>
      <w:r w:rsidRPr="00FC7E5E">
        <w:rPr>
          <w:lang w:val="es-MX"/>
        </w:rPr>
        <w:lastRenderedPageBreak/>
        <w:t>enfoca en temas como el dolor, movilidad y la comunicación, lo que logra hacer que el paciente recupere su autonomía en las actividades cotidianas. Es importante recalca</w:t>
      </w:r>
      <w:r>
        <w:rPr>
          <w:lang w:val="es-MX"/>
        </w:rPr>
        <w:t xml:space="preserve">r </w:t>
      </w:r>
      <w:r w:rsidRPr="00FC7E5E">
        <w:rPr>
          <w:lang w:val="es-MX"/>
        </w:rPr>
        <w:t>que en algún momento de la vida, cualquier humano podría necesitar la rehabilitación, resaltan que este campo es muy importante en la salud y el bienestar</w:t>
      </w:r>
    </w:p>
    <w:p w14:paraId="3F18442B" w14:textId="77777777" w:rsidR="00744FAD" w:rsidRDefault="00744FAD" w:rsidP="00C019FE">
      <w:pPr>
        <w:pStyle w:val="Ttulo3"/>
        <w:rPr>
          <w:lang w:val="es-MX"/>
        </w:rPr>
      </w:pPr>
      <w:bookmarkStart w:id="9" w:name="_Toc182540924"/>
      <w:r w:rsidRPr="00744FAD">
        <w:rPr>
          <w:lang w:val="es-MX"/>
        </w:rPr>
        <w:t>Myo Armband</w:t>
      </w:r>
      <w:bookmarkEnd w:id="9"/>
    </w:p>
    <w:p w14:paraId="3DC3A3B8" w14:textId="5408B4B3" w:rsidR="00FC7E5E" w:rsidRDefault="00415A75" w:rsidP="00FC7E5E">
      <w:pPr>
        <w:rPr>
          <w:lang w:val="es-MX"/>
        </w:rPr>
      </w:pPr>
      <w:r>
        <w:rPr>
          <w:lang w:val="es-MX"/>
        </w:rPr>
        <w:t xml:space="preserve">El Myo Armband, desarrollado por Thalmic Labs, es un dispositivo </w:t>
      </w:r>
      <w:r w:rsidR="00FA1444">
        <w:rPr>
          <w:lang w:val="es-MX"/>
        </w:rPr>
        <w:t xml:space="preserve">un tanto futurista ya que permite la interacción con </w:t>
      </w:r>
      <w:r w:rsidR="006B70C0">
        <w:rPr>
          <w:lang w:val="es-MX"/>
        </w:rPr>
        <w:t>dispositivos</w:t>
      </w:r>
      <w:r w:rsidR="00FA1444">
        <w:rPr>
          <w:lang w:val="es-MX"/>
        </w:rPr>
        <w:t xml:space="preserve"> electrónicos , como lo son los computadores o robots, a través de gestos </w:t>
      </w:r>
      <w:r w:rsidR="007D3307">
        <w:rPr>
          <w:lang w:val="es-MX"/>
        </w:rPr>
        <w:t xml:space="preserve">detectados por sensores ubicados en un brazalete. A diferencia de otros dispositivos </w:t>
      </w:r>
      <w:r w:rsidR="00BA3B7D">
        <w:rPr>
          <w:lang w:val="es-MX"/>
        </w:rPr>
        <w:t xml:space="preserve">, que suelen tener una dependencia a las cámaras para captar el movimiento en un área </w:t>
      </w:r>
      <w:r w:rsidR="006B70C0">
        <w:rPr>
          <w:lang w:val="es-MX"/>
        </w:rPr>
        <w:t>específica</w:t>
      </w:r>
      <w:r w:rsidR="00BA3B7D">
        <w:rPr>
          <w:lang w:val="es-MX"/>
        </w:rPr>
        <w:t>, el Myo</w:t>
      </w:r>
      <w:r w:rsidR="000B0EB4">
        <w:rPr>
          <w:lang w:val="es-MX"/>
        </w:rPr>
        <w:t xml:space="preserve"> utiliza sensores especializados para detectar la actividad </w:t>
      </w:r>
      <w:r w:rsidR="006B70C0">
        <w:rPr>
          <w:lang w:val="es-MX"/>
        </w:rPr>
        <w:t>eléctrica</w:t>
      </w:r>
      <w:r w:rsidR="000B0EB4">
        <w:rPr>
          <w:lang w:val="es-MX"/>
        </w:rPr>
        <w:t xml:space="preserve"> de los </w:t>
      </w:r>
      <w:r w:rsidR="006B70C0">
        <w:rPr>
          <w:lang w:val="es-MX"/>
        </w:rPr>
        <w:t>músculos</w:t>
      </w:r>
      <w:r w:rsidR="000B0EB4">
        <w:rPr>
          <w:lang w:val="es-MX"/>
        </w:rPr>
        <w:t xml:space="preserve"> del antebrazo, de ahí su nombre. Esta capacidad </w:t>
      </w:r>
      <w:r w:rsidR="00DD33C2">
        <w:rPr>
          <w:lang w:val="es-MX"/>
        </w:rPr>
        <w:t xml:space="preserve">permite que el usuario controle los dispositivos en cualquier área sin estar en la </w:t>
      </w:r>
      <w:r w:rsidR="006B70C0">
        <w:rPr>
          <w:lang w:val="es-MX"/>
        </w:rPr>
        <w:t>visión de un sensor , maximizando el rango y lugares de uso de esta tecnología.</w:t>
      </w:r>
    </w:p>
    <w:p w14:paraId="4104F3FE" w14:textId="5D573F5A" w:rsidR="006B70C0" w:rsidRPr="00FC7E5E" w:rsidRDefault="006B70C0" w:rsidP="006B70C0">
      <w:pPr>
        <w:ind w:firstLine="0"/>
        <w:rPr>
          <w:lang w:val="es-MX"/>
        </w:rPr>
      </w:pPr>
      <w:r>
        <w:rPr>
          <w:lang w:val="es-MX"/>
        </w:rPr>
        <w:t xml:space="preserve">En el ámbito de las apps, el Myo </w:t>
      </w:r>
      <w:r w:rsidR="006A4324">
        <w:rPr>
          <w:lang w:val="es-MX"/>
        </w:rPr>
        <w:t>es compatible con una gran variedad de software, desde juegos hasta plataformas de productividad. Su compatibilidad con el sistema ROS</w:t>
      </w:r>
      <w:r w:rsidR="00E31701">
        <w:rPr>
          <w:lang w:val="es-MX"/>
        </w:rPr>
        <w:t xml:space="preserve"> y ROS2 permite su integración en aplicaciones de robótica avanzada, donde puede ser utilizado para controlar robots </w:t>
      </w:r>
      <w:r w:rsidR="007A7883">
        <w:rPr>
          <w:lang w:val="es-MX"/>
        </w:rPr>
        <w:t>a través</w:t>
      </w:r>
      <w:r w:rsidR="00E31701">
        <w:rPr>
          <w:lang w:val="es-MX"/>
        </w:rPr>
        <w:t xml:space="preserve"> de gestos , </w:t>
      </w:r>
      <w:r w:rsidR="00284E5D">
        <w:rPr>
          <w:lang w:val="es-MX"/>
        </w:rPr>
        <w:t xml:space="preserve">sacar información para las </w:t>
      </w:r>
      <w:r w:rsidR="007A7883">
        <w:rPr>
          <w:lang w:val="es-MX"/>
        </w:rPr>
        <w:t>investigaciones</w:t>
      </w:r>
      <w:r w:rsidR="00284E5D">
        <w:rPr>
          <w:lang w:val="es-MX"/>
        </w:rPr>
        <w:t xml:space="preserve"> sobre la interacción humano-robot, y mejorar el desarrollo de </w:t>
      </w:r>
      <w:r w:rsidR="007A7883">
        <w:rPr>
          <w:lang w:val="es-MX"/>
        </w:rPr>
        <w:t>interfaces</w:t>
      </w:r>
      <w:r w:rsidR="00284E5D">
        <w:rPr>
          <w:lang w:val="es-MX"/>
        </w:rPr>
        <w:t xml:space="preserve"> naturales de usuario</w:t>
      </w:r>
      <w:r w:rsidR="007A7883">
        <w:rPr>
          <w:lang w:val="es-MX"/>
        </w:rPr>
        <w:t xml:space="preserve">. </w:t>
      </w:r>
      <w:r w:rsidR="007A7883" w:rsidRPr="007A7883">
        <w:rPr>
          <w:lang w:val="es-MX"/>
        </w:rPr>
        <w:t>Además, el Myo también permite controlar la música, videos y presentaciones mediante movimientos específicos, brindando una experiencia manos libres y aumentando la multitarea. Dentro de los videojuegos, el dispositivo permite a los jugadores realizar movimientos específicos, como girar la muñeca o cerrar la mano, para realizar acciones en el juego, convirtiéndose en algo natural y automático después de un breve tiempo de adaptación.</w:t>
      </w:r>
    </w:p>
    <w:p w14:paraId="568CE75B" w14:textId="77777777" w:rsidR="00744FAD" w:rsidRDefault="00744FAD" w:rsidP="00C019FE">
      <w:pPr>
        <w:pStyle w:val="Ttulo3"/>
        <w:rPr>
          <w:lang w:val="es-MX"/>
        </w:rPr>
      </w:pPr>
      <w:bookmarkStart w:id="10" w:name="_Toc182540925"/>
      <w:r w:rsidRPr="00744FAD">
        <w:rPr>
          <w:lang w:val="es-MX"/>
        </w:rPr>
        <w:t>Control gestual</w:t>
      </w:r>
      <w:bookmarkEnd w:id="10"/>
    </w:p>
    <w:p w14:paraId="15F863EC" w14:textId="5DE54DF7" w:rsidR="00FD1C4B" w:rsidRDefault="00FD1C4B" w:rsidP="00FD1C4B">
      <w:pPr>
        <w:rPr>
          <w:lang w:val="es-MX"/>
        </w:rPr>
      </w:pPr>
      <w:r>
        <w:rPr>
          <w:lang w:val="es-MX"/>
        </w:rPr>
        <w:t xml:space="preserve">El control gestual logra la interacción mas directa entre humano y </w:t>
      </w:r>
      <w:r w:rsidR="004E423F">
        <w:rPr>
          <w:lang w:val="es-MX"/>
        </w:rPr>
        <w:t>dispositivos</w:t>
      </w:r>
      <w:r w:rsidR="003F0928">
        <w:rPr>
          <w:lang w:val="es-MX"/>
        </w:rPr>
        <w:t xml:space="preserve"> , mediante la detección de movimientos corporales o de manos, sin requerir de un contacto físico directo. Este tipo de comunicación se populariza cada vez </w:t>
      </w:r>
      <w:r w:rsidR="004E423F">
        <w:rPr>
          <w:lang w:val="es-MX"/>
        </w:rPr>
        <w:t>más</w:t>
      </w:r>
      <w:r w:rsidR="003F0928">
        <w:rPr>
          <w:lang w:val="es-MX"/>
        </w:rPr>
        <w:t xml:space="preserve"> en diferentes </w:t>
      </w:r>
      <w:r w:rsidR="00FD3E67">
        <w:rPr>
          <w:lang w:val="es-MX"/>
        </w:rPr>
        <w:t>áreas, desde la VR</w:t>
      </w:r>
      <w:r w:rsidR="00E974EC">
        <w:rPr>
          <w:lang w:val="es-MX"/>
        </w:rPr>
        <w:t xml:space="preserve"> hasta la robótica , ya que se logra una experiencia mas natural ya que seria mas instintiva y real para el usuario </w:t>
      </w:r>
      <w:r w:rsidR="004E423F">
        <w:rPr>
          <w:lang w:val="es-MX"/>
        </w:rPr>
        <w:t>en comparación con métodos más convencionales como teclados, ratones o pantallas táctiles.</w:t>
      </w:r>
    </w:p>
    <w:p w14:paraId="5C576986" w14:textId="4B76B8FB" w:rsidR="004E423F" w:rsidRPr="00FD1C4B" w:rsidRDefault="00042C51" w:rsidP="00FD1C4B">
      <w:pPr>
        <w:rPr>
          <w:lang w:val="es-MX"/>
        </w:rPr>
      </w:pPr>
      <w:r>
        <w:rPr>
          <w:lang w:val="es-MX"/>
        </w:rPr>
        <w:t xml:space="preserve">La </w:t>
      </w:r>
      <w:r w:rsidR="00F65817">
        <w:rPr>
          <w:lang w:val="es-MX"/>
        </w:rPr>
        <w:t xml:space="preserve">uso de sensores infrarrojos, cámaras y electromiografía en la </w:t>
      </w:r>
      <w:r w:rsidR="00CE347E">
        <w:rPr>
          <w:lang w:val="es-MX"/>
        </w:rPr>
        <w:t>tecnología</w:t>
      </w:r>
      <w:r w:rsidR="00F65817">
        <w:rPr>
          <w:lang w:val="es-MX"/>
        </w:rPr>
        <w:t xml:space="preserve"> de control gestual logra identificar los diferentes gestos corporales y señales musculares, creando una interfaz ideal sin contacto </w:t>
      </w:r>
      <w:r w:rsidR="0093178C">
        <w:rPr>
          <w:lang w:val="es-MX"/>
        </w:rPr>
        <w:t xml:space="preserve">para sectores médicos, industriales y de entrenamiento, donde la seguridad y la higiene son un factor </w:t>
      </w:r>
      <w:r w:rsidR="00AC2FBC">
        <w:rPr>
          <w:lang w:val="es-MX"/>
        </w:rPr>
        <w:t xml:space="preserve">decisivo. En el ámbito de fisioterapia, esta </w:t>
      </w:r>
      <w:r w:rsidR="00CE347E">
        <w:rPr>
          <w:lang w:val="es-MX"/>
        </w:rPr>
        <w:t>tecnología</w:t>
      </w:r>
      <w:r w:rsidR="00AC2FBC">
        <w:rPr>
          <w:lang w:val="es-MX"/>
        </w:rPr>
        <w:t xml:space="preserve"> logra que </w:t>
      </w:r>
      <w:r w:rsidR="0057193F">
        <w:rPr>
          <w:lang w:val="es-MX"/>
        </w:rPr>
        <w:t>los</w:t>
      </w:r>
      <w:r w:rsidR="00AC2FBC">
        <w:rPr>
          <w:lang w:val="es-MX"/>
        </w:rPr>
        <w:t xml:space="preserve"> tratamientos </w:t>
      </w:r>
      <w:r w:rsidR="0057193F">
        <w:rPr>
          <w:lang w:val="es-MX"/>
        </w:rPr>
        <w:t xml:space="preserve">se vuelvan mucho mas personalizados en la </w:t>
      </w:r>
      <w:r w:rsidR="00CE347E">
        <w:rPr>
          <w:lang w:val="es-MX"/>
        </w:rPr>
        <w:t>rehabilitación</w:t>
      </w:r>
      <w:r w:rsidR="0057193F">
        <w:rPr>
          <w:lang w:val="es-MX"/>
        </w:rPr>
        <w:t xml:space="preserve">, </w:t>
      </w:r>
      <w:r w:rsidR="00A2780D">
        <w:rPr>
          <w:lang w:val="es-MX"/>
        </w:rPr>
        <w:t xml:space="preserve">aumentando la movilidad del paciente e incentiva al paciente </w:t>
      </w:r>
      <w:r w:rsidR="00CE347E">
        <w:rPr>
          <w:lang w:val="es-MX"/>
        </w:rPr>
        <w:t>para que tenga una participación mas activa en las actividades, en otras palabras, tendrá una recuperación más rápida y agradable.</w:t>
      </w:r>
    </w:p>
    <w:p w14:paraId="2197DBF1" w14:textId="77777777" w:rsidR="00744FAD" w:rsidRDefault="00744FAD" w:rsidP="00C019FE">
      <w:pPr>
        <w:pStyle w:val="Ttulo3"/>
        <w:rPr>
          <w:lang w:val="es-MX"/>
        </w:rPr>
      </w:pPr>
      <w:bookmarkStart w:id="11" w:name="_Toc182540926"/>
      <w:r w:rsidRPr="00744FAD">
        <w:rPr>
          <w:lang w:val="es-MX"/>
        </w:rPr>
        <w:t>Rocker Bogie</w:t>
      </w:r>
      <w:bookmarkEnd w:id="11"/>
    </w:p>
    <w:p w14:paraId="348131FB" w14:textId="73686A2C" w:rsidR="00BE4952" w:rsidRDefault="007142F6" w:rsidP="00BE4952">
      <w:pPr>
        <w:rPr>
          <w:lang w:val="es-MX"/>
        </w:rPr>
      </w:pPr>
      <w:r>
        <w:rPr>
          <w:lang w:val="es-MX"/>
        </w:rPr>
        <w:t>El Rocker-Bogie es una configuración que se utiliza en vehículos exploradores, como lo es el Mars Ro</w:t>
      </w:r>
      <w:r w:rsidR="00692C37">
        <w:rPr>
          <w:lang w:val="es-MX"/>
        </w:rPr>
        <w:t>ver, para garantizar la capacidad de moverse en terrenos complejos de una manera eficiente</w:t>
      </w:r>
      <w:r w:rsidR="00200CB0">
        <w:rPr>
          <w:lang w:val="es-MX"/>
        </w:rPr>
        <w:t xml:space="preserve">. Consta de dos brazos que oscilan </w:t>
      </w:r>
      <w:r w:rsidR="00E45518">
        <w:rPr>
          <w:lang w:val="es-MX"/>
        </w:rPr>
        <w:t>contactados</w:t>
      </w:r>
      <w:r w:rsidR="00200CB0">
        <w:rPr>
          <w:lang w:val="es-MX"/>
        </w:rPr>
        <w:t xml:space="preserve"> a un eje central</w:t>
      </w:r>
      <w:r w:rsidR="006966CD">
        <w:rPr>
          <w:lang w:val="es-MX"/>
        </w:rPr>
        <w:t xml:space="preserve">, cada uno cuenta con una rueda, permitiendo que </w:t>
      </w:r>
      <w:r w:rsidR="00E45518">
        <w:rPr>
          <w:lang w:val="es-MX"/>
        </w:rPr>
        <w:t>cada rueda se mantenga</w:t>
      </w:r>
      <w:r w:rsidR="006966CD">
        <w:rPr>
          <w:lang w:val="es-MX"/>
        </w:rPr>
        <w:t xml:space="preserve"> en contacto con el suelo </w:t>
      </w:r>
      <w:r w:rsidR="00E45518">
        <w:rPr>
          <w:lang w:val="es-MX"/>
        </w:rPr>
        <w:t xml:space="preserve">, al enfrentarse obstáculos grandes. Este diseño mejora la capacidad de maniobra y estabilidad, lo que hace que el vehículo pueda explorar diferentes terrenos. </w:t>
      </w:r>
    </w:p>
    <w:p w14:paraId="21B7C3EE" w14:textId="7C5EE875" w:rsidR="00E45518" w:rsidRPr="00BE4952" w:rsidRDefault="00107A1F" w:rsidP="00BE4952">
      <w:pPr>
        <w:rPr>
          <w:lang w:val="es-MX"/>
        </w:rPr>
      </w:pPr>
      <w:r>
        <w:rPr>
          <w:lang w:val="es-MX"/>
        </w:rPr>
        <w:t xml:space="preserve">Una de las ventajas que cuenta esta distribución es la capacidad de distribuir el peso del </w:t>
      </w:r>
      <w:r w:rsidR="007F5A21">
        <w:rPr>
          <w:lang w:val="es-MX"/>
        </w:rPr>
        <w:t>Rover</w:t>
      </w:r>
      <w:r>
        <w:rPr>
          <w:lang w:val="es-MX"/>
        </w:rPr>
        <w:t xml:space="preserve"> según </w:t>
      </w:r>
      <w:r w:rsidR="00CE5301">
        <w:rPr>
          <w:lang w:val="es-MX"/>
        </w:rPr>
        <w:t xml:space="preserve">el terreno, lo que aumenta la tracción y </w:t>
      </w:r>
      <w:r w:rsidR="007F5A21">
        <w:rPr>
          <w:lang w:val="es-MX"/>
        </w:rPr>
        <w:t>disminuye</w:t>
      </w:r>
      <w:r w:rsidR="00CE5301">
        <w:rPr>
          <w:lang w:val="es-MX"/>
        </w:rPr>
        <w:t xml:space="preserve"> la posibilidad de atascos. De igual forma , la capacidad de </w:t>
      </w:r>
      <w:r w:rsidR="007F5A21">
        <w:rPr>
          <w:lang w:val="es-MX"/>
        </w:rPr>
        <w:t>suspensión</w:t>
      </w:r>
      <w:r w:rsidR="00CE5301">
        <w:rPr>
          <w:lang w:val="es-MX"/>
        </w:rPr>
        <w:t xml:space="preserve"> adaptable permite que las ruedas se muevan de forma independiente, lo que ayuda considerablemente el equilibrio y evitar vuelcos</w:t>
      </w:r>
      <w:r w:rsidR="007F5A21">
        <w:rPr>
          <w:lang w:val="es-MX"/>
        </w:rPr>
        <w:t xml:space="preserve"> en superficies irregulares. Esta configuración fue crucial para los vehículos exploradores como lo son el Curiosity y Perseverance, logrando expediciones prolongadas en Marte.</w:t>
      </w:r>
    </w:p>
    <w:p w14:paraId="55C7BF92" w14:textId="77777777" w:rsidR="00744FAD" w:rsidRDefault="00744FAD" w:rsidP="00C019FE">
      <w:pPr>
        <w:pStyle w:val="Ttulo3"/>
        <w:rPr>
          <w:lang w:val="es-MX"/>
        </w:rPr>
      </w:pPr>
      <w:bookmarkStart w:id="12" w:name="_Toc182540927"/>
      <w:r w:rsidRPr="00744FAD">
        <w:rPr>
          <w:lang w:val="es-MX"/>
        </w:rPr>
        <w:t>Tecnología de rehabilitación</w:t>
      </w:r>
      <w:bookmarkEnd w:id="12"/>
    </w:p>
    <w:p w14:paraId="0CFB0AD6" w14:textId="6FA92B22" w:rsidR="00D235CC" w:rsidRDefault="00083606" w:rsidP="00D235CC">
      <w:pPr>
        <w:rPr>
          <w:lang w:val="es-MX"/>
        </w:rPr>
      </w:pPr>
      <w:r>
        <w:rPr>
          <w:lang w:val="es-MX"/>
        </w:rPr>
        <w:t xml:space="preserve">Se refiere al uso de diferentes dispositivos, sistemas y/o </w:t>
      </w:r>
      <w:r w:rsidR="005831E2">
        <w:rPr>
          <w:lang w:val="es-MX"/>
        </w:rPr>
        <w:t>técnicas</w:t>
      </w:r>
      <w:r>
        <w:rPr>
          <w:lang w:val="es-MX"/>
        </w:rPr>
        <w:t xml:space="preserve"> tecnológicas para apoyar a personas en la </w:t>
      </w:r>
      <w:r w:rsidR="005831E2">
        <w:rPr>
          <w:lang w:val="es-MX"/>
        </w:rPr>
        <w:t>recuperación</w:t>
      </w:r>
      <w:r>
        <w:rPr>
          <w:lang w:val="es-MX"/>
        </w:rPr>
        <w:t xml:space="preserve"> </w:t>
      </w:r>
      <w:r w:rsidR="00CE5EBD">
        <w:rPr>
          <w:lang w:val="es-MX"/>
        </w:rPr>
        <w:t>de habilidades motoras, cognitivas o sensoriales , enfermedades o discapacidades</w:t>
      </w:r>
      <w:r w:rsidR="0076090F">
        <w:rPr>
          <w:lang w:val="es-MX"/>
        </w:rPr>
        <w:t xml:space="preserve">. Esta </w:t>
      </w:r>
      <w:r w:rsidR="005831E2">
        <w:rPr>
          <w:lang w:val="es-MX"/>
        </w:rPr>
        <w:t>tecnología</w:t>
      </w:r>
      <w:r w:rsidR="0076090F">
        <w:rPr>
          <w:lang w:val="es-MX"/>
        </w:rPr>
        <w:t xml:space="preserve"> revolucionaria incluye una </w:t>
      </w:r>
      <w:r w:rsidR="005831E2">
        <w:rPr>
          <w:lang w:val="es-MX"/>
        </w:rPr>
        <w:t>amplia gama</w:t>
      </w:r>
      <w:r w:rsidR="0076090F">
        <w:rPr>
          <w:lang w:val="es-MX"/>
        </w:rPr>
        <w:t xml:space="preserve"> de herramientas, desde robots de </w:t>
      </w:r>
      <w:r w:rsidR="005831E2">
        <w:rPr>
          <w:lang w:val="es-MX"/>
        </w:rPr>
        <w:t>rehabilitación</w:t>
      </w:r>
      <w:r w:rsidR="0076090F">
        <w:rPr>
          <w:lang w:val="es-MX"/>
        </w:rPr>
        <w:t xml:space="preserve"> hasta lo que es la realidad </w:t>
      </w:r>
      <w:r w:rsidR="005831E2">
        <w:rPr>
          <w:lang w:val="es-MX"/>
        </w:rPr>
        <w:t>virtual</w:t>
      </w:r>
      <w:r w:rsidR="0076090F">
        <w:rPr>
          <w:lang w:val="es-MX"/>
        </w:rPr>
        <w:t xml:space="preserve">, pasando por dispositivos </w:t>
      </w:r>
      <w:r w:rsidR="0076090F">
        <w:rPr>
          <w:lang w:val="es-MX"/>
        </w:rPr>
        <w:lastRenderedPageBreak/>
        <w:t xml:space="preserve">de FES, y sistemas biofeedBack. El objetivo es mejorar la vida del paciente, </w:t>
      </w:r>
      <w:r w:rsidR="005831E2">
        <w:rPr>
          <w:lang w:val="es-MX"/>
        </w:rPr>
        <w:t>acelerar</w:t>
      </w:r>
      <w:r w:rsidR="0076090F">
        <w:rPr>
          <w:lang w:val="es-MX"/>
        </w:rPr>
        <w:t xml:space="preserve"> la </w:t>
      </w:r>
      <w:r w:rsidR="005831E2">
        <w:rPr>
          <w:lang w:val="es-MX"/>
        </w:rPr>
        <w:t>recuperación</w:t>
      </w:r>
      <w:r w:rsidR="0076090F">
        <w:rPr>
          <w:lang w:val="es-MX"/>
        </w:rPr>
        <w:t xml:space="preserve"> y ayudar en</w:t>
      </w:r>
      <w:r w:rsidR="005831E2">
        <w:rPr>
          <w:lang w:val="es-MX"/>
        </w:rPr>
        <w:t xml:space="preserve"> el reaprendizaje físico y mental mediante la personalización de los tratamientos.</w:t>
      </w:r>
    </w:p>
    <w:p w14:paraId="0CCAE75C" w14:textId="33840B8E" w:rsidR="001A7F65" w:rsidRDefault="001A7F65" w:rsidP="00D235CC">
      <w:pPr>
        <w:rPr>
          <w:lang w:val="es-MX"/>
        </w:rPr>
      </w:pPr>
      <w:r>
        <w:rPr>
          <w:lang w:val="es-MX"/>
        </w:rPr>
        <w:t xml:space="preserve">El progreso de la </w:t>
      </w:r>
      <w:r w:rsidR="00866A3E">
        <w:rPr>
          <w:lang w:val="es-MX"/>
        </w:rPr>
        <w:t>rehabilitación</w:t>
      </w:r>
      <w:r>
        <w:rPr>
          <w:lang w:val="es-MX"/>
        </w:rPr>
        <w:t xml:space="preserve"> con la robótica ha generado la aparición de exoesqueletos y sistemas de ayuda</w:t>
      </w:r>
      <w:r w:rsidR="00A04C65">
        <w:rPr>
          <w:lang w:val="es-MX"/>
        </w:rPr>
        <w:t xml:space="preserve"> en la </w:t>
      </w:r>
      <w:r w:rsidR="00866A3E">
        <w:rPr>
          <w:lang w:val="es-MX"/>
        </w:rPr>
        <w:t>recuperación</w:t>
      </w:r>
      <w:r w:rsidR="00A04C65">
        <w:rPr>
          <w:lang w:val="es-MX"/>
        </w:rPr>
        <w:t xml:space="preserve"> de pacientes con limitaciones de movimiento, y facilitando la </w:t>
      </w:r>
      <w:r w:rsidR="00866A3E">
        <w:rPr>
          <w:lang w:val="es-MX"/>
        </w:rPr>
        <w:t>recuperación</w:t>
      </w:r>
      <w:r w:rsidR="00A04C65">
        <w:rPr>
          <w:lang w:val="es-MX"/>
        </w:rPr>
        <w:t xml:space="preserve"> total o parcial de sus capacidades físicas. Además, se ha comprobado que la </w:t>
      </w:r>
      <w:r w:rsidR="006C12A8">
        <w:rPr>
          <w:lang w:val="es-MX"/>
        </w:rPr>
        <w:t xml:space="preserve">utilización de simuladores interactivos y la realidad </w:t>
      </w:r>
      <w:r w:rsidR="00866A3E">
        <w:rPr>
          <w:lang w:val="es-MX"/>
        </w:rPr>
        <w:t>virtual</w:t>
      </w:r>
      <w:r w:rsidR="006C12A8">
        <w:rPr>
          <w:lang w:val="es-MX"/>
        </w:rPr>
        <w:t xml:space="preserve"> se efectiva en tratamientos para incrementar </w:t>
      </w:r>
      <w:r w:rsidR="006C38CE">
        <w:rPr>
          <w:lang w:val="es-MX"/>
        </w:rPr>
        <w:t xml:space="preserve">las capacidades cognitivas y motoras, ofreciendo entornos </w:t>
      </w:r>
      <w:r w:rsidR="00866A3E">
        <w:rPr>
          <w:lang w:val="es-MX"/>
        </w:rPr>
        <w:t>controlados</w:t>
      </w:r>
      <w:r w:rsidR="006C38CE">
        <w:rPr>
          <w:lang w:val="es-MX"/>
        </w:rPr>
        <w:t xml:space="preserve"> donde el paciente puede llevar a cabo su ejercicio de manera segura</w:t>
      </w:r>
      <w:r w:rsidR="00866A3E">
        <w:rPr>
          <w:lang w:val="es-MX"/>
        </w:rPr>
        <w:t>. Gracias a la capacidad de adaptarse y personalización, esta tecnología permite una recuperación mucho más centrada en el paciente de forma eficiente.</w:t>
      </w:r>
    </w:p>
    <w:p w14:paraId="45DC5413" w14:textId="77777777" w:rsidR="005831E2" w:rsidRPr="00D235CC" w:rsidRDefault="005831E2" w:rsidP="00D235CC">
      <w:pPr>
        <w:rPr>
          <w:lang w:val="es-MX"/>
        </w:rPr>
      </w:pPr>
    </w:p>
    <w:p w14:paraId="5521D84B" w14:textId="77777777" w:rsidR="00744FAD" w:rsidRDefault="00744FAD" w:rsidP="00C019FE">
      <w:pPr>
        <w:pStyle w:val="Ttulo3"/>
        <w:rPr>
          <w:lang w:val="es-MX"/>
        </w:rPr>
      </w:pPr>
      <w:bookmarkStart w:id="13" w:name="_Toc182540928"/>
      <w:r w:rsidRPr="00744FAD">
        <w:rPr>
          <w:lang w:val="es-MX"/>
        </w:rPr>
        <w:t>Sistemas de control</w:t>
      </w:r>
      <w:bookmarkEnd w:id="13"/>
    </w:p>
    <w:p w14:paraId="3BCA2130" w14:textId="3A907AE7" w:rsidR="003B6EFB" w:rsidRPr="003B6EFB" w:rsidRDefault="003B6EFB" w:rsidP="003B6EFB">
      <w:pPr>
        <w:rPr>
          <w:lang w:val="es-MX"/>
        </w:rPr>
      </w:pPr>
      <w:commentRangeStart w:id="14"/>
      <w:r w:rsidRPr="003B6EFB">
        <w:rPr>
          <w:lang w:val="es-MX"/>
        </w:rPr>
        <w:t>Los sistemas de control son mecanismos utilizados para regular el comportamiento de un sistema o proceso, garantizando que opere dentro de los parámetros deseados. Estos sistemas son fundamentales en muchas disciplinas, incluyendo la ingeniería mecatrónica, donde se aplican en la automatización de procesos, control de robots y sistemas dinámicos. Un sistema de control se basa en la comparación de la salida del sistema con una referencia o valor objetivo (setpoint) y ajusta las entradas del sistema para minimizar cualquier desviación entre ambos. Los sistemas de control pueden ser abiertos, donde no se realiza retroalimentación, o cerrados, donde la salida del sistema se monitorea y se ajusta continuamente para alcanzar el objetivo.</w:t>
      </w:r>
    </w:p>
    <w:p w14:paraId="7C7917F4" w14:textId="5467F5C5" w:rsidR="00BE551E" w:rsidRPr="00BE551E" w:rsidRDefault="003B6EFB" w:rsidP="003B6EFB">
      <w:pPr>
        <w:rPr>
          <w:lang w:val="es-MX"/>
        </w:rPr>
      </w:pPr>
      <w:r w:rsidRPr="003B6EFB">
        <w:rPr>
          <w:lang w:val="es-MX"/>
        </w:rPr>
        <w:t>Existen diferentes tipos de sistemas de control, entre los más comunes están los de control proporcional (P), proporcional-integral (PI), proporcional-integral-derivativo (PID), y control adaptativo. El control PID es especialmente utilizado en aplicaciones industriales y robóticas por su capacidad de mejorar la estabilidad y la respuesta dinámica del sistema. En el contexto de la robótica asistencial, por ejemplo, los sistemas de control son esenciales para el correcto funcionamiento de los dispositivos, como los exoesqueletos o los robots de rehabilitación, asegurando que se logren los movimientos precisos y seguros durante los tratamientos.</w:t>
      </w:r>
      <w:commentRangeEnd w:id="14"/>
      <w:r>
        <w:rPr>
          <w:rStyle w:val="Refdecomentario"/>
        </w:rPr>
        <w:commentReference w:id="14"/>
      </w:r>
    </w:p>
    <w:p w14:paraId="55CAED64" w14:textId="77777777" w:rsidR="00744FAD" w:rsidRDefault="00744FAD" w:rsidP="00C019FE">
      <w:pPr>
        <w:pStyle w:val="Ttulo3"/>
        <w:rPr>
          <w:lang w:val="es-MX"/>
        </w:rPr>
      </w:pPr>
      <w:bookmarkStart w:id="15" w:name="_Toc182540929"/>
      <w:r w:rsidRPr="00744FAD">
        <w:rPr>
          <w:lang w:val="es-MX"/>
        </w:rPr>
        <w:t>Navegación robótica</w:t>
      </w:r>
      <w:bookmarkEnd w:id="15"/>
    </w:p>
    <w:p w14:paraId="5F3E378E" w14:textId="61BD47E4" w:rsidR="00E6462D" w:rsidRDefault="00E32ECB" w:rsidP="00E6462D">
      <w:pPr>
        <w:rPr>
          <w:lang w:val="es-MX"/>
        </w:rPr>
      </w:pPr>
      <w:r>
        <w:rPr>
          <w:lang w:val="es-MX"/>
        </w:rPr>
        <w:t xml:space="preserve">Es una ciencia que permite a los robots moverse de forma autónoma en un entrono, identificando y esquivando obstáculos para alcanza un objetivo </w:t>
      </w:r>
      <w:r w:rsidR="001B2A15">
        <w:rPr>
          <w:lang w:val="es-MX"/>
        </w:rPr>
        <w:t>específico</w:t>
      </w:r>
      <w:r>
        <w:rPr>
          <w:lang w:val="es-MX"/>
        </w:rPr>
        <w:t xml:space="preserve">, interpretando el entorno y tomando decisiones. Para lograrlo, se emplean </w:t>
      </w:r>
      <w:r w:rsidR="001B2A15">
        <w:rPr>
          <w:lang w:val="es-MX"/>
        </w:rPr>
        <w:t>técnicas</w:t>
      </w:r>
      <w:r>
        <w:rPr>
          <w:lang w:val="es-MX"/>
        </w:rPr>
        <w:t xml:space="preserve"> avanzadas de localización, mapeo y planificaciones </w:t>
      </w:r>
      <w:r w:rsidR="001B2A15">
        <w:rPr>
          <w:lang w:val="es-MX"/>
        </w:rPr>
        <w:t>de rutas</w:t>
      </w:r>
      <w:r>
        <w:rPr>
          <w:lang w:val="es-MX"/>
        </w:rPr>
        <w:t>, donde el robot recopila la información mas pertinente del entorno y la u</w:t>
      </w:r>
      <w:r w:rsidR="000A157D">
        <w:rPr>
          <w:lang w:val="es-MX"/>
        </w:rPr>
        <w:t>tiliza a medida que la necesita para la generación de trayect</w:t>
      </w:r>
      <w:r w:rsidR="001B2A15">
        <w:rPr>
          <w:lang w:val="es-MX"/>
        </w:rPr>
        <w:t>orias optimas. Esto es muy importante en aplicaciones como la exploración espacial , la logística y la robótica de servicio</w:t>
      </w:r>
    </w:p>
    <w:p w14:paraId="66828F05" w14:textId="063FDC08" w:rsidR="001B2A15" w:rsidRDefault="00DC7E8D" w:rsidP="00E6462D">
      <w:pPr>
        <w:rPr>
          <w:lang w:val="es-MX"/>
        </w:rPr>
      </w:pPr>
      <w:r>
        <w:rPr>
          <w:lang w:val="es-MX"/>
        </w:rPr>
        <w:t xml:space="preserve">Uno de los programas mas utilizados para la implementación y simulación de sistemas de navegación es el ROS, un marco de software modular y flexible que </w:t>
      </w:r>
      <w:r w:rsidR="00C1599F">
        <w:rPr>
          <w:lang w:val="es-MX"/>
        </w:rPr>
        <w:t xml:space="preserve">proporciona material esencial para cumplir con los objetivos. ROS facilita la integración de algoritmos de navegación, permite la interacción </w:t>
      </w:r>
      <w:r w:rsidR="009B3148">
        <w:rPr>
          <w:lang w:val="es-MX"/>
        </w:rPr>
        <w:t xml:space="preserve">con sensores para la detección de obstáculos y soporta la planificación de rutas mediante paquetes. Además, ROS incluye simuladores como lo es el Gazebo, lo que permite probar algoritmos en entornos virtuales antes de </w:t>
      </w:r>
      <w:r w:rsidR="00FE09B6">
        <w:rPr>
          <w:lang w:val="es-MX"/>
        </w:rPr>
        <w:t>implementarlos</w:t>
      </w:r>
      <w:r w:rsidR="009B3148">
        <w:rPr>
          <w:lang w:val="es-MX"/>
        </w:rPr>
        <w:t xml:space="preserve"> en los robots </w:t>
      </w:r>
      <w:r w:rsidR="00FE09B6">
        <w:rPr>
          <w:lang w:val="es-MX"/>
        </w:rPr>
        <w:t>reales, acelerando</w:t>
      </w:r>
      <w:r w:rsidR="000B0A7E">
        <w:rPr>
          <w:lang w:val="es-MX"/>
        </w:rPr>
        <w:t xml:space="preserve"> el</w:t>
      </w:r>
      <w:r w:rsidR="00FE09B6">
        <w:rPr>
          <w:lang w:val="es-MX"/>
        </w:rPr>
        <w:t xml:space="preserve"> desarrollo y optimización de sistemas de navegación</w:t>
      </w:r>
    </w:p>
    <w:p w14:paraId="5037F6CA" w14:textId="13DF03E8" w:rsidR="00263AC4" w:rsidRDefault="001360E9" w:rsidP="00263AC4">
      <w:pPr>
        <w:pStyle w:val="Ttulo2"/>
        <w:rPr>
          <w:lang w:val="es-MX"/>
        </w:rPr>
      </w:pPr>
      <w:bookmarkStart w:id="16" w:name="_Toc182540930"/>
      <w:r>
        <w:rPr>
          <w:lang w:val="es-MX"/>
        </w:rPr>
        <w:t>Antecedentes del Tema:</w:t>
      </w:r>
      <w:bookmarkEnd w:id="16"/>
    </w:p>
    <w:p w14:paraId="035E5403" w14:textId="6C09257F" w:rsidR="001C7122" w:rsidRDefault="00F80520" w:rsidP="001C7122">
      <w:pPr>
        <w:rPr>
          <w:lang w:val="es-MX"/>
        </w:rPr>
      </w:pPr>
      <w:r>
        <w:rPr>
          <w:lang w:val="es-MX"/>
        </w:rPr>
        <w:t xml:space="preserve">Los </w:t>
      </w:r>
      <w:r w:rsidR="001C7122">
        <w:rPr>
          <w:lang w:val="es-MX"/>
        </w:rPr>
        <w:t>primeros visos</w:t>
      </w:r>
      <w:r>
        <w:rPr>
          <w:lang w:val="es-MX"/>
        </w:rPr>
        <w:t xml:space="preserve"> de la robótica asistencial </w:t>
      </w:r>
      <w:r w:rsidR="0010774A">
        <w:rPr>
          <w:lang w:val="es-MX"/>
        </w:rPr>
        <w:t xml:space="preserve">en los desarrollos iniciales de la robótica en la década de 1960, cuando los primeros robots </w:t>
      </w:r>
      <w:r w:rsidR="000D63C1">
        <w:rPr>
          <w:lang w:val="es-MX"/>
        </w:rPr>
        <w:t xml:space="preserve">industriales, los cuales empezaban a automatizar tareas repetitivas. Sin embargo, su aplicación en </w:t>
      </w:r>
      <w:r w:rsidR="001C7122">
        <w:rPr>
          <w:lang w:val="es-MX"/>
        </w:rPr>
        <w:t>el ámbito asistencial surgió después, al integrar tecnologías de control y percepción para la interacción con los humanos.</w:t>
      </w:r>
    </w:p>
    <w:p w14:paraId="623E54E0" w14:textId="39FF8C04" w:rsidR="001C7122" w:rsidRDefault="001C7122" w:rsidP="001C7122">
      <w:pPr>
        <w:pStyle w:val="Prrafodelista"/>
        <w:numPr>
          <w:ilvl w:val="0"/>
          <w:numId w:val="24"/>
        </w:numPr>
        <w:rPr>
          <w:lang w:val="es-MX"/>
        </w:rPr>
      </w:pPr>
      <w:r>
        <w:rPr>
          <w:lang w:val="es-MX"/>
        </w:rPr>
        <w:t>Década de 1980:</w:t>
      </w:r>
    </w:p>
    <w:p w14:paraId="16D9D8BD" w14:textId="2D5E4BEF" w:rsidR="001C7122" w:rsidRDefault="00A537C4" w:rsidP="00A537C4">
      <w:pPr>
        <w:pStyle w:val="Prrafodelista"/>
        <w:numPr>
          <w:ilvl w:val="1"/>
          <w:numId w:val="24"/>
        </w:numPr>
        <w:rPr>
          <w:lang w:val="es-MX"/>
        </w:rPr>
      </w:pPr>
      <w:r>
        <w:rPr>
          <w:lang w:val="es-MX"/>
        </w:rPr>
        <w:t xml:space="preserve">Aparición de los primeros prototipos de robots móviles diseñados para tareas de asistencia , como lo fue </w:t>
      </w:r>
      <w:r>
        <w:rPr>
          <w:i/>
          <w:iCs/>
          <w:lang w:val="es-MX"/>
        </w:rPr>
        <w:t>Shakey</w:t>
      </w:r>
      <w:r>
        <w:rPr>
          <w:lang w:val="es-MX"/>
        </w:rPr>
        <w:t xml:space="preserve">, que marco un precedente para los robots con autonomía básica </w:t>
      </w:r>
    </w:p>
    <w:p w14:paraId="14975F5C" w14:textId="04143B1D" w:rsidR="00AD43C6" w:rsidRDefault="00AD43C6" w:rsidP="00AD43C6">
      <w:pPr>
        <w:pStyle w:val="Prrafodelista"/>
        <w:ind w:left="1364" w:firstLine="0"/>
        <w:jc w:val="center"/>
        <w:rPr>
          <w:lang w:val="es-MX"/>
        </w:rPr>
      </w:pPr>
      <w:r>
        <w:rPr>
          <w:noProof/>
        </w:rPr>
        <w:lastRenderedPageBreak/>
        <w:drawing>
          <wp:inline distT="0" distB="0" distL="0" distR="0" wp14:anchorId="543BDA46" wp14:editId="35D70D06">
            <wp:extent cx="685800" cy="1581910"/>
            <wp:effectExtent l="0" t="0" r="0" b="0"/>
            <wp:docPr id="231722212" name="Imagen 1" descr="Shakey the robo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key the robot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693742" cy="1600230"/>
                    </a:xfrm>
                    <a:prstGeom prst="rect">
                      <a:avLst/>
                    </a:prstGeom>
                    <a:noFill/>
                    <a:ln>
                      <a:noFill/>
                    </a:ln>
                  </pic:spPr>
                </pic:pic>
              </a:graphicData>
            </a:graphic>
          </wp:inline>
        </w:drawing>
      </w:r>
    </w:p>
    <w:p w14:paraId="301D8F75" w14:textId="520F6CA7" w:rsidR="00AD43C6" w:rsidRDefault="00AD43C6" w:rsidP="00AD43C6">
      <w:pPr>
        <w:pStyle w:val="Prrafodelista"/>
        <w:ind w:left="1364" w:firstLine="0"/>
        <w:jc w:val="center"/>
        <w:rPr>
          <w:i/>
          <w:iCs/>
          <w:sz w:val="18"/>
          <w:szCs w:val="18"/>
          <w:lang w:val="es-MX"/>
        </w:rPr>
      </w:pPr>
      <w:r w:rsidRPr="00AD43C6">
        <w:rPr>
          <w:i/>
          <w:iCs/>
          <w:sz w:val="18"/>
          <w:szCs w:val="18"/>
          <w:lang w:val="es-MX"/>
        </w:rPr>
        <w:t>Shakey (1966-1972)</w:t>
      </w:r>
    </w:p>
    <w:p w14:paraId="7F1F54AF" w14:textId="699C3AB6" w:rsidR="00AD43C6" w:rsidRPr="00AD43C6" w:rsidRDefault="00AD43C6" w:rsidP="00AD43C6">
      <w:pPr>
        <w:pStyle w:val="Prrafodelista"/>
        <w:numPr>
          <w:ilvl w:val="1"/>
          <w:numId w:val="24"/>
        </w:numPr>
        <w:rPr>
          <w:lang w:val="es-MX"/>
        </w:rPr>
      </w:pPr>
      <w:r w:rsidRPr="00AD43C6">
        <w:rPr>
          <w:lang w:val="es-MX"/>
        </w:rPr>
        <w:t xml:space="preserve">Inicios de investigación en prótesis </w:t>
      </w:r>
      <w:r w:rsidR="003435B6" w:rsidRPr="00AD43C6">
        <w:rPr>
          <w:lang w:val="es-MX"/>
        </w:rPr>
        <w:t>robóticas</w:t>
      </w:r>
      <w:r w:rsidRPr="00AD43C6">
        <w:rPr>
          <w:lang w:val="es-MX"/>
        </w:rPr>
        <w:t xml:space="preserve"> y sistemas de soporte funcional como los exoesqueletos rudimentarios</w:t>
      </w:r>
    </w:p>
    <w:p w14:paraId="4248EBB5" w14:textId="5F08BE2C" w:rsidR="00AD43C6" w:rsidRPr="00AD43C6" w:rsidRDefault="00AD43C6" w:rsidP="00AD43C6">
      <w:pPr>
        <w:pStyle w:val="Prrafodelista"/>
        <w:numPr>
          <w:ilvl w:val="0"/>
          <w:numId w:val="24"/>
        </w:numPr>
        <w:rPr>
          <w:lang w:val="es-MX"/>
        </w:rPr>
      </w:pPr>
      <w:r w:rsidRPr="00AD43C6">
        <w:rPr>
          <w:lang w:val="es-MX"/>
        </w:rPr>
        <w:t>Década de 1990</w:t>
      </w:r>
      <w:r>
        <w:rPr>
          <w:lang w:val="es-MX"/>
        </w:rPr>
        <w:t>:</w:t>
      </w:r>
    </w:p>
    <w:p w14:paraId="3C70C882" w14:textId="7056B9FB" w:rsidR="00AD43C6" w:rsidRDefault="00AD43C6" w:rsidP="00AD43C6">
      <w:pPr>
        <w:pStyle w:val="Prrafodelista"/>
        <w:numPr>
          <w:ilvl w:val="1"/>
          <w:numId w:val="24"/>
        </w:numPr>
        <w:rPr>
          <w:lang w:val="es-MX"/>
        </w:rPr>
      </w:pPr>
      <w:r w:rsidRPr="00AD43C6">
        <w:rPr>
          <w:lang w:val="es-MX"/>
        </w:rPr>
        <w:t>Desarrollo</w:t>
      </w:r>
      <w:r>
        <w:rPr>
          <w:lang w:val="es-MX"/>
        </w:rPr>
        <w:t xml:space="preserve"> de robots humanoides y sistemas mas enfocados en la interacción entre el robot y el humano, como ejemplo de esto </w:t>
      </w:r>
      <w:r w:rsidR="00BE7EE7">
        <w:rPr>
          <w:lang w:val="es-MX"/>
        </w:rPr>
        <w:t>estuvo Wendy, un robot móvil diseñado para ayudar a los pacientes con la movilidad reducida</w:t>
      </w:r>
    </w:p>
    <w:p w14:paraId="3F036DF6" w14:textId="6BA5F638" w:rsidR="00BE7EE7" w:rsidRDefault="00BE7EE7" w:rsidP="00AD43C6">
      <w:pPr>
        <w:pStyle w:val="Prrafodelista"/>
        <w:numPr>
          <w:ilvl w:val="1"/>
          <w:numId w:val="24"/>
        </w:numPr>
        <w:rPr>
          <w:lang w:val="es-MX"/>
        </w:rPr>
      </w:pPr>
      <w:r>
        <w:rPr>
          <w:lang w:val="es-MX"/>
        </w:rPr>
        <w:t>Introducción de tecnologías de sensores, mejora la percepción de los robots al medio y que se tenga una interacción segura</w:t>
      </w:r>
    </w:p>
    <w:p w14:paraId="349CE754" w14:textId="41C696EF" w:rsidR="00BE7EE7" w:rsidRDefault="00E52BD6" w:rsidP="00BE7EE7">
      <w:pPr>
        <w:pStyle w:val="Prrafodelista"/>
        <w:numPr>
          <w:ilvl w:val="0"/>
          <w:numId w:val="24"/>
        </w:numPr>
        <w:rPr>
          <w:lang w:val="es-MX"/>
        </w:rPr>
      </w:pPr>
      <w:r>
        <w:rPr>
          <w:lang w:val="es-MX"/>
        </w:rPr>
        <w:t>Siglo XXI:</w:t>
      </w:r>
    </w:p>
    <w:p w14:paraId="5E35F066" w14:textId="25968F6B" w:rsidR="00E52BD6" w:rsidRDefault="00E52BD6" w:rsidP="00E52BD6">
      <w:pPr>
        <w:pStyle w:val="Prrafodelista"/>
        <w:numPr>
          <w:ilvl w:val="1"/>
          <w:numId w:val="24"/>
        </w:numPr>
        <w:rPr>
          <w:lang w:val="es-MX"/>
        </w:rPr>
      </w:pPr>
      <w:r>
        <w:rPr>
          <w:lang w:val="es-MX"/>
        </w:rPr>
        <w:t xml:space="preserve">Surge la robótica social, una </w:t>
      </w:r>
      <w:r w:rsidR="003435B6">
        <w:rPr>
          <w:lang w:val="es-MX"/>
        </w:rPr>
        <w:t>subcategoría</w:t>
      </w:r>
      <w:r>
        <w:rPr>
          <w:lang w:val="es-MX"/>
        </w:rPr>
        <w:t xml:space="preserve"> nacida dentro de lo que viene siendo la robótica asistencial. Robots como PARO, el que fue un robot terapéutico en forma de foca</w:t>
      </w:r>
      <w:r w:rsidR="003435B6">
        <w:rPr>
          <w:lang w:val="es-MX"/>
        </w:rPr>
        <w:t>, y también ASIMO marcaron avances significativos en interacción y diseño humanoide</w:t>
      </w:r>
    </w:p>
    <w:p w14:paraId="1549EEDA" w14:textId="26A75EF1" w:rsidR="003435B6" w:rsidRPr="003435B6" w:rsidRDefault="003435B6" w:rsidP="00E52BD6">
      <w:pPr>
        <w:pStyle w:val="Prrafodelista"/>
        <w:numPr>
          <w:ilvl w:val="1"/>
          <w:numId w:val="24"/>
        </w:numPr>
        <w:rPr>
          <w:lang w:val="es-MX"/>
        </w:rPr>
      </w:pPr>
      <w:r w:rsidRPr="003435B6">
        <w:t>Popularización de los sistemas de telepresencia y asistencia remota para personas mayores o con discapacidades.</w:t>
      </w:r>
    </w:p>
    <w:p w14:paraId="0966F902" w14:textId="733D387E" w:rsidR="00092070" w:rsidRPr="003435B6" w:rsidRDefault="005A60EF" w:rsidP="00092070">
      <w:pPr>
        <w:ind w:left="1004" w:firstLine="0"/>
        <w:rPr>
          <w:lang w:val="es-MX"/>
        </w:rPr>
      </w:pPr>
      <w:r>
        <w:rPr>
          <w:lang w:val="es-MX"/>
        </w:rPr>
        <w:t xml:space="preserve">El origen y el desarrollo historio de la robótica asistencial </w:t>
      </w:r>
      <w:r w:rsidR="009E1DF8">
        <w:rPr>
          <w:lang w:val="es-MX"/>
        </w:rPr>
        <w:t xml:space="preserve">, hace que se pueda apreciar una evolución de la </w:t>
      </w:r>
      <w:r w:rsidR="00092070">
        <w:rPr>
          <w:lang w:val="es-MX"/>
        </w:rPr>
        <w:t>tecnología</w:t>
      </w:r>
      <w:r w:rsidR="009E1DF8">
        <w:rPr>
          <w:lang w:val="es-MX"/>
        </w:rPr>
        <w:t xml:space="preserve"> incentivada por la necesidad de mejorar la calidad de vida y </w:t>
      </w:r>
      <w:r w:rsidR="00092070">
        <w:rPr>
          <w:lang w:val="es-MX"/>
        </w:rPr>
        <w:t>autonomía</w:t>
      </w:r>
      <w:r w:rsidR="009E1DF8">
        <w:rPr>
          <w:lang w:val="es-MX"/>
        </w:rPr>
        <w:t xml:space="preserve"> de las personas que lo </w:t>
      </w:r>
      <w:r w:rsidR="00830E8F">
        <w:rPr>
          <w:lang w:val="es-MX"/>
        </w:rPr>
        <w:t xml:space="preserve">requerían como lo son aquellas con discapacidades físicas o cognitivas, esta disciplina ha combinado avances en robótica , </w:t>
      </w:r>
      <w:r w:rsidR="00092070">
        <w:rPr>
          <w:lang w:val="es-MX"/>
        </w:rPr>
        <w:t>IA y diseño humano-céntrico. Este progre</w:t>
      </w:r>
      <w:r w:rsidR="00EC36B9">
        <w:rPr>
          <w:lang w:val="es-MX"/>
        </w:rPr>
        <w:t>so y mejora , ha hecho que los robots pasen de ser herramientas a compañeros y asistentes personalizados en el ámbito de la salud y la vida cotidiana</w:t>
      </w:r>
      <w:r w:rsidR="00A53490">
        <w:rPr>
          <w:lang w:val="es-MX"/>
        </w:rPr>
        <w:t xml:space="preserve">. Sin embargo , con su evolución continua </w:t>
      </w:r>
      <w:r w:rsidR="00D752EC">
        <w:rPr>
          <w:lang w:val="es-MX"/>
        </w:rPr>
        <w:t>también</w:t>
      </w:r>
      <w:r w:rsidR="00A53490">
        <w:rPr>
          <w:lang w:val="es-MX"/>
        </w:rPr>
        <w:t xml:space="preserve"> viene con desafíos éticos y técnicos los cuales deberían ser resueltos para la </w:t>
      </w:r>
      <w:r w:rsidR="00D752EC">
        <w:rPr>
          <w:lang w:val="es-MX"/>
        </w:rPr>
        <w:t>integración segura en la sociedad.</w:t>
      </w:r>
    </w:p>
    <w:p w14:paraId="5539ED4C" w14:textId="1EFFCB39" w:rsidR="00767352" w:rsidRDefault="00A6717D" w:rsidP="000502C8">
      <w:pPr>
        <w:pStyle w:val="Ttulo2"/>
      </w:pPr>
      <w:bookmarkStart w:id="17" w:name="_Toc182540931"/>
      <w:commentRangeStart w:id="18"/>
      <w:r w:rsidRPr="00A6717D">
        <w:t>Teorías y Modelos Relacionados</w:t>
      </w:r>
      <w:bookmarkEnd w:id="17"/>
    </w:p>
    <w:p w14:paraId="590AB403" w14:textId="3D427CC3" w:rsidR="000502C8" w:rsidRDefault="000502C8" w:rsidP="000502C8">
      <w:pPr>
        <w:pStyle w:val="Ttulo2"/>
      </w:pPr>
      <w:bookmarkStart w:id="19" w:name="_Toc182540932"/>
      <w:r w:rsidRPr="000502C8">
        <w:t>Estudios Previos</w:t>
      </w:r>
      <w:bookmarkEnd w:id="19"/>
    </w:p>
    <w:p w14:paraId="085E1943" w14:textId="4189BD69" w:rsidR="000502C8" w:rsidRDefault="000502C8" w:rsidP="000502C8">
      <w:pPr>
        <w:pStyle w:val="Ttulo2"/>
      </w:pPr>
      <w:bookmarkStart w:id="20" w:name="_Toc182540933"/>
      <w:r w:rsidRPr="000502C8">
        <w:t>Análisis Crítico</w:t>
      </w:r>
      <w:commentRangeEnd w:id="18"/>
      <w:r>
        <w:rPr>
          <w:rStyle w:val="Refdecomentario"/>
          <w:i w:val="0"/>
          <w:iCs w:val="0"/>
        </w:rPr>
        <w:commentReference w:id="18"/>
      </w:r>
      <w:bookmarkEnd w:id="20"/>
    </w:p>
    <w:p w14:paraId="0E115390" w14:textId="77777777" w:rsidR="007F0ED4" w:rsidRPr="007F0ED4" w:rsidRDefault="007F0ED4" w:rsidP="007F0ED4"/>
    <w:p w14:paraId="0F77C024" w14:textId="5178B368" w:rsidR="00B65FC1" w:rsidRDefault="00965FC2" w:rsidP="00BB75A2">
      <w:pPr>
        <w:pStyle w:val="Ttulo1"/>
        <w:numPr>
          <w:ilvl w:val="0"/>
          <w:numId w:val="18"/>
        </w:numPr>
      </w:pPr>
      <w:bookmarkStart w:id="21" w:name="_Toc182540934"/>
      <w:r>
        <w:t>METODOLOGÍA</w:t>
      </w:r>
      <w:bookmarkEnd w:id="21"/>
    </w:p>
    <w:p w14:paraId="264E43A3" w14:textId="02A2B220" w:rsidR="006458C1" w:rsidRDefault="009B2AE7" w:rsidP="00722781">
      <w:r>
        <w:t xml:space="preserve">El proyecto “RehaBot” tiene como objetivo desarrollar un robot asistencial </w:t>
      </w:r>
      <w:r w:rsidR="004A7A8A">
        <w:t xml:space="preserve">enfocado en la </w:t>
      </w:r>
      <w:r w:rsidR="00AA30B5">
        <w:t>rehabilitación</w:t>
      </w:r>
      <w:r w:rsidR="004A7A8A">
        <w:t xml:space="preserve"> </w:t>
      </w:r>
      <w:r w:rsidR="00AA30B5">
        <w:t>física</w:t>
      </w:r>
      <w:r w:rsidR="004A7A8A">
        <w:t xml:space="preserve"> que sea capaz de moverse en terrenos irregulares y esquivar obstáculos, usando </w:t>
      </w:r>
      <w:r w:rsidR="00DA073E">
        <w:t>un diseño inspirado en el Mars Rover y el sistema de suspensión Rocker Bogie.</w:t>
      </w:r>
    </w:p>
    <w:p w14:paraId="74CC3469" w14:textId="2104AAFC" w:rsidR="00CD49F9" w:rsidRDefault="00EE4C58" w:rsidP="00DA073E">
      <w:pPr>
        <w:pStyle w:val="Ttulo2"/>
      </w:pPr>
      <w:bookmarkStart w:id="22" w:name="_Toc182540935"/>
      <w:r>
        <w:t>Diagramas de Secuencia</w:t>
      </w:r>
      <w:bookmarkEnd w:id="22"/>
    </w:p>
    <w:p w14:paraId="4E4DE6EE" w14:textId="5BE3BA5F" w:rsidR="00A87B93" w:rsidRDefault="00A87B93" w:rsidP="00A87B93">
      <w:r>
        <w:t>Los diagramas de secuencia son herramientas fundamentales, a la hora del desarrollo del robot, ya que permiten</w:t>
      </w:r>
      <w:r w:rsidR="00C52B85">
        <w:t xml:space="preserve"> visualizar la interacción entre los diferentes componentes del sistema y el flujo de control durante las operaciones del robot</w:t>
      </w:r>
    </w:p>
    <w:p w14:paraId="1FA6DC7D" w14:textId="03DDC2E0" w:rsidR="00D44B30" w:rsidRDefault="00D44B30" w:rsidP="00D44B30">
      <w:pPr>
        <w:pStyle w:val="Prrafodelista"/>
        <w:numPr>
          <w:ilvl w:val="0"/>
          <w:numId w:val="26"/>
        </w:numPr>
      </w:pPr>
      <w:r>
        <w:t>El RehaBot detecta un cambio en el terreno (por ejemplo, de plano a inclinado) y ajusta automáticamente su</w:t>
      </w:r>
    </w:p>
    <w:p w14:paraId="7B5AD40B" w14:textId="77777777" w:rsidR="0086326E" w:rsidRDefault="00D44B30" w:rsidP="00D44B30">
      <w:pPr>
        <w:rPr>
          <w:noProof/>
        </w:rPr>
      </w:pPr>
      <w:r>
        <w:t>configuración para continuar su movimiento de manera segura.</w:t>
      </w:r>
      <w:r w:rsidR="006A7C52" w:rsidRPr="006A7C52">
        <w:rPr>
          <w:noProof/>
        </w:rPr>
        <w:t xml:space="preserve"> </w:t>
      </w:r>
    </w:p>
    <w:p w14:paraId="07BB7AB2" w14:textId="6BB434CF" w:rsidR="00C52B85" w:rsidRDefault="006A7C52" w:rsidP="00D44B30">
      <w:pPr>
        <w:rPr>
          <w:noProof/>
        </w:rPr>
      </w:pPr>
      <w:r w:rsidRPr="006A7C52">
        <w:rPr>
          <w:noProof/>
        </w:rPr>
        <w:lastRenderedPageBreak/>
        <w:drawing>
          <wp:inline distT="0" distB="0" distL="0" distR="0" wp14:anchorId="1682CF9B" wp14:editId="2CB66101">
            <wp:extent cx="2878250" cy="2004060"/>
            <wp:effectExtent l="0" t="0" r="0" b="0"/>
            <wp:docPr id="955048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48270" name=""/>
                    <pic:cNvPicPr/>
                  </pic:nvPicPr>
                  <pic:blipFill>
                    <a:blip r:embed="rId19"/>
                    <a:stretch>
                      <a:fillRect/>
                    </a:stretch>
                  </pic:blipFill>
                  <pic:spPr>
                    <a:xfrm>
                      <a:off x="0" y="0"/>
                      <a:ext cx="2905333" cy="2022917"/>
                    </a:xfrm>
                    <a:prstGeom prst="rect">
                      <a:avLst/>
                    </a:prstGeom>
                  </pic:spPr>
                </pic:pic>
              </a:graphicData>
            </a:graphic>
          </wp:inline>
        </w:drawing>
      </w:r>
    </w:p>
    <w:p w14:paraId="3019C110" w14:textId="5F044D72" w:rsidR="006A7C52" w:rsidRDefault="006A7C52" w:rsidP="006A7C52">
      <w:pPr>
        <w:pStyle w:val="Prrafodelista"/>
        <w:numPr>
          <w:ilvl w:val="0"/>
          <w:numId w:val="26"/>
        </w:numPr>
      </w:pPr>
      <w:r>
        <w:t>El paciente realiza un gesto con el Myo Armband, y el RehaBot debe interpretar correctamente el gesto y ejecutar la acción correspondiente</w:t>
      </w:r>
      <w:r w:rsidR="00F736DB" w:rsidRPr="00F736DB">
        <w:t xml:space="preserve"> </w:t>
      </w:r>
    </w:p>
    <w:p w14:paraId="253EA286" w14:textId="55A1A111" w:rsidR="00F736DB" w:rsidRDefault="00F736DB" w:rsidP="00F736DB">
      <w:pPr>
        <w:pStyle w:val="Prrafodelista"/>
        <w:ind w:left="644" w:firstLine="0"/>
      </w:pPr>
      <w:r w:rsidRPr="00F736DB">
        <w:rPr>
          <w:noProof/>
        </w:rPr>
        <w:drawing>
          <wp:inline distT="0" distB="0" distL="0" distR="0" wp14:anchorId="34ACFD2A" wp14:editId="0AC2B692">
            <wp:extent cx="3482340" cy="1974937"/>
            <wp:effectExtent l="0" t="0" r="3810" b="6350"/>
            <wp:docPr id="1686921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1014" name=""/>
                    <pic:cNvPicPr/>
                  </pic:nvPicPr>
                  <pic:blipFill>
                    <a:blip r:embed="rId20"/>
                    <a:stretch>
                      <a:fillRect/>
                    </a:stretch>
                  </pic:blipFill>
                  <pic:spPr>
                    <a:xfrm>
                      <a:off x="0" y="0"/>
                      <a:ext cx="3497626" cy="1983606"/>
                    </a:xfrm>
                    <a:prstGeom prst="rect">
                      <a:avLst/>
                    </a:prstGeom>
                  </pic:spPr>
                </pic:pic>
              </a:graphicData>
            </a:graphic>
          </wp:inline>
        </w:drawing>
      </w:r>
    </w:p>
    <w:p w14:paraId="157168EE" w14:textId="019067EC" w:rsidR="00F736DB" w:rsidRDefault="008804D5" w:rsidP="003C2359">
      <w:pPr>
        <w:pStyle w:val="Prrafodelista"/>
        <w:numPr>
          <w:ilvl w:val="0"/>
          <w:numId w:val="26"/>
        </w:numPr>
      </w:pPr>
      <w:r>
        <w:t>El RehaBot detecta un cambio en el terreno (por ejemplo, de plano a inclinado) y ajusta automáticamente su configuración para continuar su movimiento de manera segura.</w:t>
      </w:r>
    </w:p>
    <w:p w14:paraId="2058A239" w14:textId="12297CBE" w:rsidR="008804D5" w:rsidRDefault="008804D5" w:rsidP="00D44B30">
      <w:r w:rsidRPr="008804D5">
        <w:rPr>
          <w:noProof/>
        </w:rPr>
        <w:drawing>
          <wp:inline distT="0" distB="0" distL="0" distR="0" wp14:anchorId="705FD3B7" wp14:editId="0B7C0A64">
            <wp:extent cx="3108960" cy="2091831"/>
            <wp:effectExtent l="0" t="0" r="0" b="3810"/>
            <wp:docPr id="303247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47541" name=""/>
                    <pic:cNvPicPr/>
                  </pic:nvPicPr>
                  <pic:blipFill>
                    <a:blip r:embed="rId21"/>
                    <a:stretch>
                      <a:fillRect/>
                    </a:stretch>
                  </pic:blipFill>
                  <pic:spPr>
                    <a:xfrm>
                      <a:off x="0" y="0"/>
                      <a:ext cx="3113698" cy="2095019"/>
                    </a:xfrm>
                    <a:prstGeom prst="rect">
                      <a:avLst/>
                    </a:prstGeom>
                  </pic:spPr>
                </pic:pic>
              </a:graphicData>
            </a:graphic>
          </wp:inline>
        </w:drawing>
      </w:r>
    </w:p>
    <w:p w14:paraId="691ED658" w14:textId="51260F10" w:rsidR="008804D5" w:rsidRDefault="00AF65A8" w:rsidP="00AF65A8">
      <w:pPr>
        <w:pStyle w:val="Prrafodelista"/>
        <w:numPr>
          <w:ilvl w:val="0"/>
          <w:numId w:val="26"/>
        </w:numPr>
      </w:pPr>
      <w:r>
        <w:t>El sistema debe permitir la detención inmediata del RehaBot en caso de emergencia, ya sea por una señal del paciente, el terapeuta, o una detección automática de un riesgo.</w:t>
      </w:r>
    </w:p>
    <w:p w14:paraId="32973282" w14:textId="35BC75EA" w:rsidR="00AF65A8" w:rsidRDefault="00F60EBE" w:rsidP="00AF65A8">
      <w:pPr>
        <w:pStyle w:val="Prrafodelista"/>
        <w:ind w:left="644" w:firstLine="0"/>
      </w:pPr>
      <w:r w:rsidRPr="00F60EBE">
        <w:rPr>
          <w:noProof/>
        </w:rPr>
        <w:lastRenderedPageBreak/>
        <w:drawing>
          <wp:inline distT="0" distB="0" distL="0" distR="0" wp14:anchorId="1A0458D1" wp14:editId="7FF708C6">
            <wp:extent cx="3939540" cy="1880477"/>
            <wp:effectExtent l="0" t="0" r="3810" b="5715"/>
            <wp:docPr id="1169627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27543" name=""/>
                    <pic:cNvPicPr/>
                  </pic:nvPicPr>
                  <pic:blipFill>
                    <a:blip r:embed="rId22"/>
                    <a:stretch>
                      <a:fillRect/>
                    </a:stretch>
                  </pic:blipFill>
                  <pic:spPr>
                    <a:xfrm>
                      <a:off x="0" y="0"/>
                      <a:ext cx="3950980" cy="1885938"/>
                    </a:xfrm>
                    <a:prstGeom prst="rect">
                      <a:avLst/>
                    </a:prstGeom>
                  </pic:spPr>
                </pic:pic>
              </a:graphicData>
            </a:graphic>
          </wp:inline>
        </w:drawing>
      </w:r>
    </w:p>
    <w:p w14:paraId="21A1468C" w14:textId="5A4DDA05" w:rsidR="00F60EBE" w:rsidRDefault="00F60EBE" w:rsidP="00F60EBE">
      <w:pPr>
        <w:pStyle w:val="Prrafodelista"/>
        <w:numPr>
          <w:ilvl w:val="0"/>
          <w:numId w:val="26"/>
        </w:numPr>
      </w:pPr>
      <w:r>
        <w:t>Al finalizar la sesión, el sistema debe permitir la desconexión del Myo Armband y el apagado seguro del RehaBot, asegurando que todos los datos estén guardados correctamente.</w:t>
      </w:r>
    </w:p>
    <w:p w14:paraId="7F53EA5B" w14:textId="6410DB73" w:rsidR="00F60EBE" w:rsidRPr="00A87B93" w:rsidRDefault="006A119D" w:rsidP="00F60EBE">
      <w:pPr>
        <w:pStyle w:val="Prrafodelista"/>
        <w:ind w:left="644" w:firstLine="0"/>
      </w:pPr>
      <w:r w:rsidRPr="006A119D">
        <w:rPr>
          <w:noProof/>
        </w:rPr>
        <w:drawing>
          <wp:inline distT="0" distB="0" distL="0" distR="0" wp14:anchorId="75BFC9DA" wp14:editId="5AE14565">
            <wp:extent cx="3627120" cy="1890874"/>
            <wp:effectExtent l="0" t="0" r="0" b="0"/>
            <wp:docPr id="1125038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091" name=""/>
                    <pic:cNvPicPr/>
                  </pic:nvPicPr>
                  <pic:blipFill>
                    <a:blip r:embed="rId23"/>
                    <a:stretch>
                      <a:fillRect/>
                    </a:stretch>
                  </pic:blipFill>
                  <pic:spPr>
                    <a:xfrm>
                      <a:off x="0" y="0"/>
                      <a:ext cx="3636036" cy="1895522"/>
                    </a:xfrm>
                    <a:prstGeom prst="rect">
                      <a:avLst/>
                    </a:prstGeom>
                  </pic:spPr>
                </pic:pic>
              </a:graphicData>
            </a:graphic>
          </wp:inline>
        </w:drawing>
      </w:r>
    </w:p>
    <w:p w14:paraId="6078AA6C" w14:textId="7FC2F209" w:rsidR="00DA073E" w:rsidRDefault="00DA073E" w:rsidP="00DA073E">
      <w:pPr>
        <w:pStyle w:val="Ttulo2"/>
      </w:pPr>
      <w:bookmarkStart w:id="23" w:name="_Toc182540936"/>
      <w:r>
        <w:t>Diseño del Robot:</w:t>
      </w:r>
      <w:bookmarkEnd w:id="23"/>
    </w:p>
    <w:p w14:paraId="396D1690" w14:textId="6C099B4E" w:rsidR="00DA073E" w:rsidRDefault="004F040D" w:rsidP="00AA30B5">
      <w:pPr>
        <w:pStyle w:val="Ttulo3"/>
      </w:pPr>
      <w:bookmarkStart w:id="24" w:name="_Toc182540937"/>
      <w:r>
        <w:t>Inspiración en el Mars Rover:</w:t>
      </w:r>
      <w:bookmarkEnd w:id="24"/>
    </w:p>
    <w:p w14:paraId="2A5BE3AD" w14:textId="4E9B68CC" w:rsidR="004F040D" w:rsidRDefault="004F040D" w:rsidP="00DA073E">
      <w:r>
        <w:t xml:space="preserve">Se opto por un diseño que emula las características del Mars Rover, como lo es su capacidad de operar en </w:t>
      </w:r>
      <w:r w:rsidR="00AA30B5">
        <w:t>terrenos variados, con esto en mente, permite aplicar principios de ingeniería espacial al contexto de la rehabilitación física, donde la movilidad y la estabilidad son de suma importancia para el éxito del tratamiento.</w:t>
      </w:r>
    </w:p>
    <w:p w14:paraId="7A912152" w14:textId="09968466" w:rsidR="00AA30B5" w:rsidRDefault="00AA30B5" w:rsidP="00AA30B5">
      <w:pPr>
        <w:pStyle w:val="Ttulo3"/>
      </w:pPr>
      <w:bookmarkStart w:id="25" w:name="_Toc182540938"/>
      <w:r>
        <w:t>Sistema de Suspensión Rocker Bogie:</w:t>
      </w:r>
      <w:bookmarkEnd w:id="25"/>
    </w:p>
    <w:p w14:paraId="4088C9BB" w14:textId="0CE8B280" w:rsidR="00AA30B5" w:rsidRDefault="00AA30B5" w:rsidP="00AA30B5">
      <w:r>
        <w:t xml:space="preserve">Este sistema </w:t>
      </w:r>
      <w:r w:rsidR="00147A21">
        <w:t>se escogió por su adaptabilidad a terrenos irregulares</w:t>
      </w:r>
      <w:r w:rsidR="00981BB3">
        <w:t xml:space="preserve">, con su configuración peculiar permite que las ruedas en todo momento estén en contacto directo con el suelo, lo cual </w:t>
      </w:r>
      <w:r w:rsidR="00B907C6">
        <w:t xml:space="preserve">mejora la estabilidad y la capacidad del robot para superar obstáculos, además al ser estable </w:t>
      </w:r>
      <w:r w:rsidR="00982890">
        <w:t>ayudara con el tratamiento</w:t>
      </w:r>
    </w:p>
    <w:p w14:paraId="6B5C5DBC" w14:textId="60DE101F" w:rsidR="00982890" w:rsidRPr="00AA30B5" w:rsidRDefault="00982890" w:rsidP="00982890">
      <w:pPr>
        <w:pStyle w:val="Ttulo2"/>
      </w:pPr>
      <w:bookmarkStart w:id="26" w:name="_Toc182540939"/>
      <w:r>
        <w:t>Componentes Mecánicos</w:t>
      </w:r>
      <w:bookmarkEnd w:id="26"/>
      <w:r>
        <w:t xml:space="preserve"> </w:t>
      </w:r>
    </w:p>
    <w:p w14:paraId="66AC71D0" w14:textId="77777777" w:rsidR="00C0006C" w:rsidRDefault="004A746F" w:rsidP="00C0006C">
      <w:pPr>
        <w:pStyle w:val="Ttulo3"/>
      </w:pPr>
      <w:bookmarkStart w:id="27" w:name="_Toc182540940"/>
      <w:r>
        <w:t>Chasis:</w:t>
      </w:r>
      <w:bookmarkEnd w:id="27"/>
    </w:p>
    <w:p w14:paraId="0AB6AD3B" w14:textId="6199DC7C" w:rsidR="00AA30B5" w:rsidRDefault="004A746F" w:rsidP="00DA073E">
      <w:r>
        <w:t xml:space="preserve"> </w:t>
      </w:r>
      <w:r w:rsidR="00D674FE">
        <w:t xml:space="preserve">Se diseño un chasis ligero y resistente , capaz de cargar la electrónica , con el fin de ocultar esta misma y tener un </w:t>
      </w:r>
      <w:r w:rsidR="00C0006C">
        <w:t>diseño mas afable para el usuario.</w:t>
      </w:r>
    </w:p>
    <w:p w14:paraId="133E8C52" w14:textId="78202DCE" w:rsidR="00C0006C" w:rsidRDefault="00C0006C" w:rsidP="00321F84">
      <w:pPr>
        <w:pStyle w:val="Ttulo3"/>
      </w:pPr>
      <w:bookmarkStart w:id="28" w:name="_Toc182540941"/>
      <w:r w:rsidRPr="00321F84">
        <w:t>Ruedas</w:t>
      </w:r>
      <w:r>
        <w:t>:</w:t>
      </w:r>
      <w:bookmarkEnd w:id="28"/>
    </w:p>
    <w:p w14:paraId="374B810A" w14:textId="3FE999ED" w:rsidR="00C0006C" w:rsidRPr="00DA073E" w:rsidRDefault="00021D7F" w:rsidP="00DA073E">
      <w:r>
        <w:t xml:space="preserve">Se diseñaron </w:t>
      </w:r>
      <w:r w:rsidR="00CD49F9">
        <w:t>unas ruedas</w:t>
      </w:r>
      <w:r>
        <w:t xml:space="preserve"> que ofrecen una buena tracción a los diferentes entornos donde será sometido el robot, como lo son </w:t>
      </w:r>
      <w:r w:rsidR="00321F84">
        <w:t>baldosa</w:t>
      </w:r>
      <w:r>
        <w:t>, césped, arena, entre otros</w:t>
      </w:r>
      <w:r w:rsidR="00C5305E">
        <w:t xml:space="preserve">, las ruedas tienen un tamaño previamente calculado para tener un ahorro </w:t>
      </w:r>
      <w:r w:rsidR="00321F84">
        <w:t>energético</w:t>
      </w:r>
      <w:r>
        <w:t xml:space="preserve"> </w:t>
      </w:r>
    </w:p>
    <w:p w14:paraId="04672335" w14:textId="40099889" w:rsidR="00C06607" w:rsidRDefault="00321F84" w:rsidP="00321F84">
      <w:pPr>
        <w:pStyle w:val="Ttulo3"/>
      </w:pPr>
      <w:bookmarkStart w:id="29" w:name="_Toc182540942"/>
      <w:r>
        <w:t>Motores:</w:t>
      </w:r>
      <w:bookmarkEnd w:id="29"/>
    </w:p>
    <w:p w14:paraId="2E98F0C9" w14:textId="05C401DC" w:rsidR="00321F84" w:rsidRDefault="00321F84" w:rsidP="00321F84">
      <w:r>
        <w:t xml:space="preserve">Se </w:t>
      </w:r>
      <w:r w:rsidR="00283306">
        <w:t>seleccionaron</w:t>
      </w:r>
      <w:r>
        <w:t xml:space="preserve"> </w:t>
      </w:r>
      <w:r w:rsidR="00283306">
        <w:t>motores que proporcionen la potencia necesaria , para el movimiento del robot en los diferentes terrenos, asegurando un sistema de transmisión eficiente y confiable</w:t>
      </w:r>
    </w:p>
    <w:p w14:paraId="3DF054A1" w14:textId="1DD04FF6" w:rsidR="00283306" w:rsidRDefault="00E9353D" w:rsidP="00E9353D">
      <w:pPr>
        <w:pStyle w:val="Ttulo3"/>
      </w:pPr>
      <w:bookmarkStart w:id="30" w:name="_Toc182540943"/>
      <w:r>
        <w:lastRenderedPageBreak/>
        <w:t>Servomotores:</w:t>
      </w:r>
      <w:bookmarkEnd w:id="30"/>
    </w:p>
    <w:p w14:paraId="7B7546E1" w14:textId="3ED8B01D" w:rsidR="00E9353D" w:rsidRPr="00E9353D" w:rsidRDefault="00E9353D" w:rsidP="00E9353D">
      <w:r>
        <w:t xml:space="preserve">Con el fin de </w:t>
      </w:r>
      <w:r w:rsidR="003639AD">
        <w:t>controlar</w:t>
      </w:r>
      <w:r>
        <w:t xml:space="preserve"> la dirección del robot, se </w:t>
      </w:r>
      <w:r w:rsidR="00CD49F9">
        <w:t>utilizarán</w:t>
      </w:r>
      <w:r>
        <w:t xml:space="preserve"> servomotores los cuales harán girar las ruedas según sea necesario</w:t>
      </w:r>
      <w:r w:rsidR="003639AD">
        <w:t>, siendo capaz de girar la ruega la cual esta cargando una parte del robot, así que tiene que aguantar un buen peso</w:t>
      </w:r>
    </w:p>
    <w:p w14:paraId="66570637" w14:textId="2C153007" w:rsidR="003639AD" w:rsidRDefault="003639AD" w:rsidP="003639AD">
      <w:pPr>
        <w:pStyle w:val="Ttulo2"/>
      </w:pPr>
      <w:bookmarkStart w:id="31" w:name="_Toc182540944"/>
      <w:r>
        <w:t>Sensores</w:t>
      </w:r>
      <w:bookmarkEnd w:id="31"/>
    </w:p>
    <w:p w14:paraId="0C316F63" w14:textId="7FC0B028" w:rsidR="003639AD" w:rsidRDefault="003639AD" w:rsidP="003639AD">
      <w:r>
        <w:t xml:space="preserve">Con el fin de tener un mejor control sobre el robot, </w:t>
      </w:r>
      <w:r w:rsidR="00FB3F7B">
        <w:t xml:space="preserve">se implementaron encoders , los cuales serán usados </w:t>
      </w:r>
      <w:r w:rsidR="004A686E">
        <w:t>para estimar la velocidad del robot y poder controlar esta misma</w:t>
      </w:r>
    </w:p>
    <w:p w14:paraId="454354CC" w14:textId="1E26E540" w:rsidR="00E53A04" w:rsidRDefault="00E53A04" w:rsidP="00E53A04">
      <w:pPr>
        <w:ind w:firstLine="0"/>
      </w:pPr>
      <w:r>
        <w:t xml:space="preserve">Con todo esto en cuenta e inspirados en el Mars Rover </w:t>
      </w:r>
      <w:r w:rsidR="00E824B0">
        <w:t xml:space="preserve">y después de varias iteraciones de diseño </w:t>
      </w:r>
      <w:r>
        <w:t>este fue el modelo escogido:</w:t>
      </w:r>
    </w:p>
    <w:p w14:paraId="403DF85A" w14:textId="029E17F7" w:rsidR="00E53A04" w:rsidRDefault="005200D1" w:rsidP="00CE1609">
      <w:pPr>
        <w:ind w:firstLine="0"/>
        <w:jc w:val="center"/>
      </w:pPr>
      <w:r w:rsidRPr="005200D1">
        <w:rPr>
          <w:noProof/>
        </w:rPr>
        <w:drawing>
          <wp:inline distT="0" distB="0" distL="0" distR="0" wp14:anchorId="060A0FF7" wp14:editId="24FBF4A1">
            <wp:extent cx="2452992" cy="2001573"/>
            <wp:effectExtent l="0" t="0" r="5080" b="0"/>
            <wp:docPr id="1600721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21528" name=""/>
                    <pic:cNvPicPr/>
                  </pic:nvPicPr>
                  <pic:blipFill>
                    <a:blip r:embed="rId24"/>
                    <a:stretch>
                      <a:fillRect/>
                    </a:stretch>
                  </pic:blipFill>
                  <pic:spPr>
                    <a:xfrm>
                      <a:off x="0" y="0"/>
                      <a:ext cx="2467135" cy="2013113"/>
                    </a:xfrm>
                    <a:prstGeom prst="rect">
                      <a:avLst/>
                    </a:prstGeom>
                  </pic:spPr>
                </pic:pic>
              </a:graphicData>
            </a:graphic>
          </wp:inline>
        </w:drawing>
      </w:r>
    </w:p>
    <w:p w14:paraId="0B0B6BAD" w14:textId="0831615A" w:rsidR="005200D1" w:rsidRDefault="005200D1" w:rsidP="00E53A04">
      <w:pPr>
        <w:ind w:firstLine="0"/>
      </w:pPr>
      <w:r>
        <w:t xml:space="preserve">Un modelo simplificando </w:t>
      </w:r>
      <w:r w:rsidR="00680640">
        <w:t xml:space="preserve">algunas partes del Mars Rover, teniendo seis ruedas 3 en cada lado, una barra direccional que va moviéndose según el terreno que se va encontrando el dispositivo, con el uso de los servomotores se controla la dirección del dispositivo </w:t>
      </w:r>
    </w:p>
    <w:p w14:paraId="342717D6" w14:textId="4D5BBF71" w:rsidR="00581F17" w:rsidRDefault="00581F17" w:rsidP="00581F17">
      <w:pPr>
        <w:pStyle w:val="Ttulo2"/>
      </w:pPr>
      <w:commentRangeStart w:id="32"/>
      <w:r>
        <w:t>Diseño de electrónica</w:t>
      </w:r>
      <w:commentRangeEnd w:id="32"/>
      <w:r>
        <w:commentReference w:id="32"/>
      </w:r>
    </w:p>
    <w:p w14:paraId="032B1150" w14:textId="0B8B0C21" w:rsidR="15DE0A1F" w:rsidRDefault="15DE0A1F" w:rsidP="4B531A4C">
      <w:r>
        <w:t>Para el diseño electrico se usaron 6 DC motor 12V 37mm</w:t>
      </w:r>
      <w:r w:rsidR="73006BC6">
        <w:t xml:space="preserve"> para el movimiento traslacional</w:t>
      </w:r>
      <w:r>
        <w:t>, 4 servomotores digitale</w:t>
      </w:r>
      <w:r w:rsidR="6616925C">
        <w:t>s para rotaciones en  las 4 llantas extremas</w:t>
      </w:r>
      <w:r w:rsidR="10F7DA1A">
        <w:t>, 4 drivers drv8871</w:t>
      </w:r>
      <w:r w:rsidR="61069A30">
        <w:t xml:space="preserve"> para el control de los 6 motores DC</w:t>
      </w:r>
      <w:r w:rsidR="10F7DA1A">
        <w:t>, 1 arduino mega</w:t>
      </w:r>
      <w:r w:rsidR="4F6C63F7">
        <w:t xml:space="preserve"> para el control del software del robot, 1 conversor DC-DC</w:t>
      </w:r>
      <w:r w:rsidR="4570F380">
        <w:t xml:space="preserve"> a 5V para la alimentación del Arduino mega, conversor de alta corriente para los 4 servomotores debido a sus altos consumos de corriente, 1 bateria d</w:t>
      </w:r>
      <w:r w:rsidR="218019BC">
        <w:t xml:space="preserve">e lipo de 11V para la alimentacion junto con otras baterias </w:t>
      </w:r>
      <w:r w:rsidR="685E60E6">
        <w:t>de litio de alta corriente para aumentar su durabilidad</w:t>
      </w:r>
      <w:r w:rsidR="117321C7">
        <w:t>, para su dometria, se hizo uso de 4 sensores de herradura LM3</w:t>
      </w:r>
      <w:r w:rsidR="2E541448">
        <w:t>93</w:t>
      </w:r>
      <w:r w:rsidR="7C12CE64">
        <w:t xml:space="preserve"> y por ultimo un sensor EMG Myo Armband para hacer el sensado de las diferentes poses.</w:t>
      </w:r>
    </w:p>
    <w:p w14:paraId="0EFB4964" w14:textId="7C75EC6D" w:rsidR="3BDF3C0B" w:rsidRDefault="3BDF3C0B" w:rsidP="4B531A4C">
      <w:pPr>
        <w:jc w:val="center"/>
      </w:pPr>
      <w:r>
        <w:rPr>
          <w:noProof/>
        </w:rPr>
        <w:lastRenderedPageBreak/>
        <w:drawing>
          <wp:inline distT="0" distB="0" distL="0" distR="0" wp14:anchorId="01D866C4" wp14:editId="08E7A9A7">
            <wp:extent cx="5305426" cy="3152775"/>
            <wp:effectExtent l="0" t="0" r="0" b="0"/>
            <wp:docPr id="596145295" name="Imagen 59614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5426" cy="3152775"/>
                    </a:xfrm>
                    <a:prstGeom prst="rect">
                      <a:avLst/>
                    </a:prstGeom>
                  </pic:spPr>
                </pic:pic>
              </a:graphicData>
            </a:graphic>
          </wp:inline>
        </w:drawing>
      </w:r>
    </w:p>
    <w:p w14:paraId="5B3B19CA" w14:textId="77405046" w:rsidR="3BDF3C0B" w:rsidRDefault="3BDF3C0B" w:rsidP="4B531A4C">
      <w:pPr>
        <w:jc w:val="center"/>
      </w:pPr>
      <w:r>
        <w:rPr>
          <w:noProof/>
        </w:rPr>
        <w:drawing>
          <wp:inline distT="0" distB="0" distL="0" distR="0" wp14:anchorId="490BE51C" wp14:editId="306E1CA3">
            <wp:extent cx="2143125" cy="2143125"/>
            <wp:effectExtent l="0" t="0" r="0" b="0"/>
            <wp:docPr id="1464540752" name="Imagen 146454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B764AF9" w14:textId="77777777" w:rsidR="00581F17" w:rsidRDefault="00581F17" w:rsidP="00E53A04">
      <w:pPr>
        <w:ind w:firstLine="0"/>
      </w:pPr>
    </w:p>
    <w:p w14:paraId="03922BED" w14:textId="77777777" w:rsidR="008A7629" w:rsidRDefault="008A7629" w:rsidP="008A7629">
      <w:pPr>
        <w:pStyle w:val="Ttulo2"/>
      </w:pPr>
      <w:bookmarkStart w:id="33" w:name="_Toc182540945"/>
      <w:r>
        <w:t>Digitalización del prototipo</w:t>
      </w:r>
      <w:bookmarkEnd w:id="33"/>
    </w:p>
    <w:p w14:paraId="1014F198" w14:textId="396E2CC5" w:rsidR="00EB7B50" w:rsidRDefault="008A7629" w:rsidP="008A7629">
      <w:r>
        <w:t>Con el fin de simular el robot antes de su construcción final y con las facilidades que nos da el programa de CAD que se uso para el diseño, se</w:t>
      </w:r>
      <w:r w:rsidR="00821607">
        <w:t xml:space="preserve"> realizo el URDF el cual ayudara a</w:t>
      </w:r>
      <w:r w:rsidR="00293126">
        <w:t xml:space="preserve"> simular el robot, en pocas palabras el URDF </w:t>
      </w:r>
      <w:r w:rsidR="00321526">
        <w:t xml:space="preserve">se usa para describir la estructura </w:t>
      </w:r>
      <w:r w:rsidR="002B756F">
        <w:t>física</w:t>
      </w:r>
      <w:r w:rsidR="00321526">
        <w:t xml:space="preserve"> del robot</w:t>
      </w:r>
      <w:r w:rsidR="00726387">
        <w:t xml:space="preserve"> con el fin de simularlo en ROS2</w:t>
      </w:r>
      <w:r w:rsidR="00615B5A">
        <w:t xml:space="preserve"> que proporciona algunas facilidades a la hora de las simulaciones del robot, sin tener lo construido</w:t>
      </w:r>
      <w:r w:rsidR="00EB7B50">
        <w:t>:</w:t>
      </w:r>
    </w:p>
    <w:p w14:paraId="02956F76" w14:textId="53AD6A8C" w:rsidR="00566FF5" w:rsidRDefault="00A65118" w:rsidP="00FF1519">
      <w:pPr>
        <w:jc w:val="center"/>
      </w:pPr>
      <w:r>
        <w:rPr>
          <w:noProof/>
        </w:rPr>
        <w:lastRenderedPageBreak/>
        <w:drawing>
          <wp:inline distT="0" distB="0" distL="0" distR="0" wp14:anchorId="708F8182" wp14:editId="336B5CE9">
            <wp:extent cx="3550920" cy="3657600"/>
            <wp:effectExtent l="0" t="0" r="0" b="0"/>
            <wp:docPr id="9057515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3587" t="9657" r="42478" b="2884"/>
                    <a:stretch/>
                  </pic:blipFill>
                  <pic:spPr bwMode="auto">
                    <a:xfrm>
                      <a:off x="0" y="0"/>
                      <a:ext cx="355092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55589882" w14:textId="04EDF517" w:rsidR="00AB2146" w:rsidRDefault="00EB7B50" w:rsidP="00AB2146">
      <w:r>
        <w:t xml:space="preserve">Aquí se puede apreciar una parte del URDF, el cual es nuestro robot descrito en un formato de texto que el programa </w:t>
      </w:r>
      <w:r w:rsidR="002B756F">
        <w:t>RViz</w:t>
      </w:r>
      <w:r w:rsidR="00C820AF">
        <w:t xml:space="preserve"> </w:t>
      </w:r>
      <w:r w:rsidR="00AB2146">
        <w:t>interpretara</w:t>
      </w:r>
      <w:r w:rsidR="00C820AF">
        <w:t xml:space="preserve"> y nos una primera imagen del robot</w:t>
      </w:r>
      <w:r w:rsidR="00AB2146">
        <w:t xml:space="preserve"> y su configuración en un entorno 3D</w:t>
      </w:r>
    </w:p>
    <w:p w14:paraId="16956BC9" w14:textId="0B326EF3" w:rsidR="0081737D" w:rsidRDefault="0081737D" w:rsidP="00FF1519">
      <w:pPr>
        <w:jc w:val="center"/>
      </w:pPr>
      <w:r>
        <w:rPr>
          <w:noProof/>
        </w:rPr>
        <w:drawing>
          <wp:inline distT="0" distB="0" distL="0" distR="0" wp14:anchorId="3ACD406F" wp14:editId="0BFE90B5">
            <wp:extent cx="3689318" cy="2133600"/>
            <wp:effectExtent l="0" t="0" r="6985" b="0"/>
            <wp:docPr id="5818611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524" cy="2158008"/>
                    </a:xfrm>
                    <a:prstGeom prst="rect">
                      <a:avLst/>
                    </a:prstGeom>
                    <a:noFill/>
                    <a:ln>
                      <a:noFill/>
                    </a:ln>
                  </pic:spPr>
                </pic:pic>
              </a:graphicData>
            </a:graphic>
          </wp:inline>
        </w:drawing>
      </w:r>
    </w:p>
    <w:p w14:paraId="3460D203" w14:textId="3B7010E9" w:rsidR="009C62BF" w:rsidRDefault="000A05B2" w:rsidP="009C62BF">
      <w:r>
        <w:t>Se pueden apreciar los diferentes ejes de cada parte del robot , lo cual dice de que manera se moverá el robot según que referencia</w:t>
      </w:r>
      <w:r w:rsidR="007246FD">
        <w:t>, también se puede ver que los enlaces y articulaciones están correctamente definidas</w:t>
      </w:r>
      <w:r w:rsidR="009C62BF">
        <w:t>.</w:t>
      </w:r>
      <w:r w:rsidR="009C62BF" w:rsidRPr="009C62BF">
        <w:t xml:space="preserve"> Después de RViz, se pasa el modelo a Gazebo para poder realizar simulaciones físicas más realistas. Gazebo no solo permite visualizar el robot en 3D, sino que también simula interacciones físicas como la gravedad, colisiones, fricción y la respuesta de los motores. Esto ayuda a probar y ajustar el comportamiento del robot en un entorno controlado antes de llevarlo al mundo real, reduciendo riesgos y optimizando su funcionamiento</w:t>
      </w:r>
      <w:r w:rsidR="0052216D">
        <w:t>.</w:t>
      </w:r>
    </w:p>
    <w:p w14:paraId="678F5F8A" w14:textId="12EC403A" w:rsidR="0052216D" w:rsidRPr="008A7629" w:rsidRDefault="0052216D" w:rsidP="00FF1519">
      <w:pPr>
        <w:jc w:val="center"/>
      </w:pPr>
      <w:r>
        <w:rPr>
          <w:noProof/>
        </w:rPr>
        <w:lastRenderedPageBreak/>
        <w:drawing>
          <wp:inline distT="0" distB="0" distL="0" distR="0" wp14:anchorId="47C97EF1" wp14:editId="1ADAB6EF">
            <wp:extent cx="3634740" cy="2303615"/>
            <wp:effectExtent l="0" t="0" r="3810" b="1905"/>
            <wp:docPr id="8275667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3706" cy="2309297"/>
                    </a:xfrm>
                    <a:prstGeom prst="rect">
                      <a:avLst/>
                    </a:prstGeom>
                    <a:noFill/>
                    <a:ln>
                      <a:noFill/>
                    </a:ln>
                  </pic:spPr>
                </pic:pic>
              </a:graphicData>
            </a:graphic>
          </wp:inline>
        </w:drawing>
      </w:r>
    </w:p>
    <w:p w14:paraId="11FCD1FC" w14:textId="77777777" w:rsidR="008A7629" w:rsidRPr="003639AD" w:rsidRDefault="008A7629" w:rsidP="00E53A04">
      <w:pPr>
        <w:ind w:firstLine="0"/>
      </w:pPr>
    </w:p>
    <w:p w14:paraId="4EA85214" w14:textId="59951C55" w:rsidR="00FF04B9" w:rsidRDefault="00674DAE" w:rsidP="00F74ADF">
      <w:pPr>
        <w:pStyle w:val="Ttulo2"/>
      </w:pPr>
      <w:bookmarkStart w:id="34" w:name="_Toc182540946"/>
      <w:r>
        <w:t>Construcción y ensamble del prototipo</w:t>
      </w:r>
      <w:bookmarkEnd w:id="34"/>
    </w:p>
    <w:p w14:paraId="4AC32F1B" w14:textId="1A6697AE" w:rsidR="0090396E" w:rsidRDefault="0090396E" w:rsidP="0090396E">
      <w:r>
        <w:t>Siguiendo el diseño CAD previamente elaborado, se construyó el cuerpo principal del RehaBot utilizando barras metálicas como estructura base. Gracias a la impresión 3D, se obtuvieron las piezas necesarias para ensamblar las partes clave del robot. En primer lugar, se ubicó la barra diferencial en la parte superior central del robot, la cual conecta con los Rocker Joints en cada extremo. Estos Rocker Joints están conectados en su parte superior a la barra diferencial, mientras que su centro se une al cuerpo del robot mediante un rodamiento, permitiendo la rotación desde ese punto y facilitando el movimiento de las “patas”.</w:t>
      </w:r>
    </w:p>
    <w:p w14:paraId="0EADA792" w14:textId="0EBC5A88" w:rsidR="00674DAE" w:rsidRDefault="0090396E" w:rsidP="0090396E">
      <w:r>
        <w:t xml:space="preserve">Desde el Rocker </w:t>
      </w:r>
      <w:r w:rsidR="0009328E">
        <w:t>Joints</w:t>
      </w:r>
      <w:r>
        <w:t>, se extienden dos barras metálicas: una de ellas se conecta directamente al sistema de rotación de la rueda para controlar la dirección, que a su vez se encuentra sobre el soporte del motor y la rueda. La otra barra se divide en dos secciones: una se dirige hacia el centro del robot, donde se encuentra un motor acoplado a una rueda fija en dirección, mientras que la otra se conecta al sistema de rotación que controla la dirección de la rueda correspondiente.</w:t>
      </w:r>
    </w:p>
    <w:p w14:paraId="017DDEFA" w14:textId="5998794B" w:rsidR="00141DDD" w:rsidRDefault="00141DDD" w:rsidP="0090396E">
      <w:r w:rsidRPr="00141DDD">
        <w:t>Con la mayor parte del sistema ya ensamblado, se continuó construyendo el chasis para cubrir y proteger toda la electrónica que irá en el interior del robot. Para ello, se colocaron láminas de madera entre cada barra metálica, logrando así una estructura robusta y segura que también oculta los componentes electrónicos.</w:t>
      </w:r>
    </w:p>
    <w:p w14:paraId="75D13361" w14:textId="358F68AC" w:rsidR="00263164" w:rsidRDefault="00F0127D" w:rsidP="0090396E">
      <w:r>
        <w:rPr>
          <w:noProof/>
        </w:rPr>
        <w:drawing>
          <wp:inline distT="0" distB="0" distL="0" distR="0" wp14:anchorId="6DD3E665" wp14:editId="577982C4">
            <wp:extent cx="3108960" cy="1748190"/>
            <wp:effectExtent l="0" t="0" r="0" b="4445"/>
            <wp:docPr id="3079453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8860" cy="1753757"/>
                    </a:xfrm>
                    <a:prstGeom prst="rect">
                      <a:avLst/>
                    </a:prstGeom>
                    <a:noFill/>
                    <a:ln>
                      <a:noFill/>
                    </a:ln>
                  </pic:spPr>
                </pic:pic>
              </a:graphicData>
            </a:graphic>
          </wp:inline>
        </w:drawing>
      </w:r>
    </w:p>
    <w:p w14:paraId="1C9D1FD2" w14:textId="441AE96B" w:rsidR="00DB5AFF" w:rsidRDefault="00DB5AFF" w:rsidP="0090396E">
      <w:r>
        <w:t>Esta fue la estructura final que tuvo el prototipo RehaBot</w:t>
      </w:r>
    </w:p>
    <w:p w14:paraId="7B974108" w14:textId="77777777" w:rsidR="00581F17" w:rsidRDefault="00581F17" w:rsidP="00581F17">
      <w:pPr>
        <w:pStyle w:val="Ttulo2"/>
      </w:pPr>
      <w:commentRangeStart w:id="35"/>
      <w:r>
        <w:t>Configuración del Myo Armband</w:t>
      </w:r>
      <w:commentRangeEnd w:id="35"/>
      <w:r>
        <w:rPr>
          <w:rStyle w:val="Refdecomentario"/>
          <w:i w:val="0"/>
          <w:iCs w:val="0"/>
        </w:rPr>
        <w:commentReference w:id="35"/>
      </w:r>
    </w:p>
    <w:p w14:paraId="5ABF651F" w14:textId="77777777" w:rsidR="00581F17" w:rsidRPr="00581F17" w:rsidRDefault="00581F17" w:rsidP="00581F17"/>
    <w:p w14:paraId="62EDE3A3" w14:textId="4E6AEBC9" w:rsidR="00DC43CD" w:rsidRDefault="00DC43CD" w:rsidP="00DC43CD">
      <w:pPr>
        <w:pStyle w:val="Ttulo1"/>
        <w:numPr>
          <w:ilvl w:val="0"/>
          <w:numId w:val="18"/>
        </w:numPr>
        <w:ind w:left="0" w:firstLine="0"/>
      </w:pPr>
      <w:bookmarkStart w:id="36" w:name="_Toc182540951"/>
      <w:r>
        <w:t>CONCLUSIONES</w:t>
      </w:r>
      <w:bookmarkEnd w:id="36"/>
    </w:p>
    <w:p w14:paraId="4BF9661C" w14:textId="617E73E4" w:rsidR="002A4FF3" w:rsidRDefault="0015558B" w:rsidP="002A4FF3">
      <w:r>
        <w:t xml:space="preserve">El proyecto RehaBot es un avance significativo en la aplicación de la robótica asistencial dentro del ámbito </w:t>
      </w:r>
      <w:r w:rsidR="00122270">
        <w:t xml:space="preserve">de la rehabilitación física. El RehaBot, fue diseñado con la suspensión de Rocker Bogie y controlado mediante el Myo Armband, </w:t>
      </w:r>
      <w:r w:rsidR="00122270">
        <w:lastRenderedPageBreak/>
        <w:t xml:space="preserve">ha demostrado ser una herramienta eficaz para facilitar el proceso de recuperación de personas con discapacidades motoras permitiendo un control intuitivo basado en el procesamiento de las señales electromiografías. Este prototipo </w:t>
      </w:r>
      <w:r w:rsidR="00E85109">
        <w:t xml:space="preserve">introduce un enfoque interactivo que no solo mejora la precisión de los movimientos, sino que también ofrece experiencia mas motivadora para los clientes haciendo mas natural e intuitivo lo que fomenta una mayor adherencia al tratamiento lo que permite tener una rehabilitación más rápida y efectiva. </w:t>
      </w:r>
      <w:r w:rsidR="00C5277D">
        <w:t xml:space="preserve">La capacidad que tiene el RehaBot para desplazarse en terrenos irregulares, lo que permite tener una opción versátil para distintos escenarios terapéuticos permitiendo una mejora en la función de avances </w:t>
      </w:r>
      <w:r w:rsidR="006D6D25">
        <w:t>tecnológicas y las preferencias para cada paciente.</w:t>
      </w:r>
    </w:p>
    <w:p w14:paraId="771E87B8" w14:textId="6698E784" w:rsidR="006D6D25" w:rsidRDefault="006D6D25" w:rsidP="006D6D25">
      <w:pPr>
        <w:ind w:firstLine="0"/>
      </w:pPr>
      <w:r>
        <w:t xml:space="preserve">El desarrollo de este robot muestra que la robótica asistencial puede desempeñar un rol esencial en la rehabilitación física lo que permite una combinación en la precisión, en la adaptación y motivación para los pacientes que transforma la experiencia. Esta investigación es fundamental para optimizar los sistemas de control y aplicabilidad de las aplicaciones de la robótica en la rehabilitación. </w:t>
      </w:r>
    </w:p>
    <w:p w14:paraId="70EC7A68" w14:textId="77777777" w:rsidR="00E85109" w:rsidRDefault="00E85109" w:rsidP="00E85109">
      <w:pPr>
        <w:ind w:firstLine="0"/>
      </w:pPr>
    </w:p>
    <w:p w14:paraId="09E1023F" w14:textId="77777777" w:rsidR="00E85109" w:rsidRPr="002A4FF3" w:rsidRDefault="00E85109" w:rsidP="00E85109">
      <w:pPr>
        <w:ind w:firstLine="0"/>
      </w:pPr>
    </w:p>
    <w:p w14:paraId="122C6F9E" w14:textId="3C411DAE" w:rsidR="00DC43CD" w:rsidRDefault="00DC43CD" w:rsidP="4B531A4C">
      <w:pPr>
        <w:pStyle w:val="Ttulo1"/>
      </w:pPr>
      <w:bookmarkStart w:id="37" w:name="_Toc182540952"/>
      <w:r>
        <w:t>REFERENCIAS</w:t>
      </w:r>
      <w:bookmarkEnd w:id="37"/>
    </w:p>
    <w:p w14:paraId="17245012" w14:textId="1E369C48" w:rsidR="000D5D66" w:rsidRDefault="000D5D66" w:rsidP="000D5D66"/>
    <w:p w14:paraId="4C7FD621" w14:textId="77777777" w:rsidR="00CF3F34" w:rsidRPr="00684CAD" w:rsidRDefault="00CF3F34" w:rsidP="00CF3F34">
      <w:pPr>
        <w:pStyle w:val="Referencias"/>
        <w:jc w:val="center"/>
        <w:rPr>
          <w:rFonts w:ascii="Garamond" w:hAnsi="Garamond" w:cs="Times New Roman"/>
          <w:b/>
          <w:smallCaps/>
          <w:color w:val="auto"/>
          <w:kern w:val="28"/>
          <w:sz w:val="22"/>
          <w:szCs w:val="16"/>
        </w:rPr>
      </w:pPr>
    </w:p>
    <w:p w14:paraId="5F4683FB" w14:textId="77777777" w:rsidR="00CF3F34" w:rsidRPr="00684CAD" w:rsidRDefault="00CF3F34" w:rsidP="00F73CED">
      <w:pPr>
        <w:pStyle w:val="Referencias"/>
        <w:ind w:left="0" w:firstLine="0"/>
        <w:rPr>
          <w:rFonts w:ascii="Garamond" w:hAnsi="Garamond" w:cs="Times New Roman"/>
          <w:b/>
          <w:smallCaps/>
          <w:color w:val="auto"/>
          <w:kern w:val="28"/>
          <w:sz w:val="22"/>
          <w:szCs w:val="16"/>
        </w:rPr>
      </w:pPr>
    </w:p>
    <w:sectPr w:rsidR="00CF3F34" w:rsidRPr="00684CAD" w:rsidSect="000227F5">
      <w:headerReference w:type="even" r:id="rId31"/>
      <w:headerReference w:type="default" r:id="rId32"/>
      <w:footerReference w:type="default" r:id="rId33"/>
      <w:pgSz w:w="12240" w:h="15840" w:code="1"/>
      <w:pgMar w:top="1015" w:right="936" w:bottom="1015" w:left="936" w:header="431" w:footer="431"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 w:author="PABLO JOSE QUINONES GIRALDO" w:date="2024-11-15T03:20:00Z" w:initials="PQ">
    <w:p w14:paraId="53C7D585" w14:textId="77777777" w:rsidR="003B6EFB" w:rsidRDefault="003B6EFB" w:rsidP="003B6EFB">
      <w:pPr>
        <w:pStyle w:val="Textocomentario"/>
        <w:ind w:firstLine="0"/>
        <w:jc w:val="left"/>
      </w:pPr>
      <w:r>
        <w:rPr>
          <w:rStyle w:val="Refdecomentario"/>
        </w:rPr>
        <w:annotationRef/>
      </w:r>
      <w:r>
        <w:t>Chat: reecribir</w:t>
      </w:r>
    </w:p>
  </w:comment>
  <w:comment w:id="18" w:author="PABLO JOSE QUINONES GIRALDO" w:date="2024-11-15T03:56:00Z" w:initials="PQ">
    <w:p w14:paraId="12CF28F7" w14:textId="77777777" w:rsidR="000502C8" w:rsidRDefault="000502C8" w:rsidP="000502C8">
      <w:pPr>
        <w:pStyle w:val="Textocomentario"/>
        <w:ind w:firstLine="0"/>
        <w:jc w:val="left"/>
      </w:pPr>
      <w:r>
        <w:rPr>
          <w:rStyle w:val="Refdecomentario"/>
        </w:rPr>
        <w:annotationRef/>
      </w:r>
      <w:r>
        <w:t>hacer</w:t>
      </w:r>
    </w:p>
  </w:comment>
  <w:comment w:id="32" w:author="PABLO JOSE QUINONES GIRALDO" w:date="2024-11-15T05:33:00Z" w:initials="PQ">
    <w:p w14:paraId="53CC2991" w14:textId="77777777" w:rsidR="00581F17" w:rsidRDefault="00581F17" w:rsidP="00581F17">
      <w:pPr>
        <w:pStyle w:val="Textocomentario"/>
        <w:ind w:firstLine="0"/>
        <w:jc w:val="left"/>
      </w:pPr>
      <w:r>
        <w:rPr>
          <w:rStyle w:val="Refdecomentario"/>
        </w:rPr>
        <w:annotationRef/>
      </w:r>
      <w:r>
        <w:t>Falta</w:t>
      </w:r>
    </w:p>
  </w:comment>
  <w:comment w:id="35" w:author="PABLO JOSE QUINONES GIRALDO" w:date="2024-11-15T05:33:00Z" w:initials="PQ">
    <w:p w14:paraId="1B4096E7" w14:textId="77777777" w:rsidR="00581F17" w:rsidRDefault="00581F17" w:rsidP="00581F17">
      <w:pPr>
        <w:pStyle w:val="Textocomentario"/>
        <w:ind w:firstLine="0"/>
        <w:jc w:val="left"/>
      </w:pPr>
      <w:r>
        <w:rPr>
          <w:rStyle w:val="Refdecomentario"/>
        </w:rPr>
        <w:annotationRef/>
      </w:r>
      <w:r>
        <w:t>Falta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C7D585" w15:done="0"/>
  <w15:commentEx w15:paraId="12CF28F7" w15:done="0"/>
  <w15:commentEx w15:paraId="53CC2991" w15:done="0"/>
  <w15:commentEx w15:paraId="1B4096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2E7CA2" w16cex:dateUtc="2024-11-15T08:20:00Z"/>
  <w16cex:commentExtensible w16cex:durableId="53E6B96E" w16cex:dateUtc="2024-11-15T08:56:00Z"/>
  <w16cex:commentExtensible w16cex:durableId="680963BB" w16cex:dateUtc="2024-11-15T10:33:00Z">
    <w16cex:extLst>
      <w16:ext w16:uri="{CE6994B0-6A32-4C9F-8C6B-6E91EDA988CE}">
        <cr:reactions xmlns:cr="http://schemas.microsoft.com/office/comments/2020/reactions">
          <cr:reaction reactionType="1">
            <cr:reactionInfo dateUtc="2024-11-15T21:41:25Z">
              <cr:user userId="S::jorge.fong@uao.edu.co::f447de3d-6c7f-4b87-8545-37f20c6b9bb6" userProvider="AD" userName="JORGE LUIS FONG GUTIERREZ"/>
            </cr:reactionInfo>
          </cr:reaction>
        </cr:reactions>
      </w16:ext>
    </w16cex:extLst>
  </w16cex:commentExtensible>
  <w16cex:commentExtensible w16cex:durableId="620C3C1F" w16cex:dateUtc="2024-11-15T1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C7D585" w16cid:durableId="762E7CA2"/>
  <w16cid:commentId w16cid:paraId="12CF28F7" w16cid:durableId="53E6B96E"/>
  <w16cid:commentId w16cid:paraId="53CC2991" w16cid:durableId="680963BB"/>
  <w16cid:commentId w16cid:paraId="1B4096E7" w16cid:durableId="620C3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064E2" w14:textId="77777777" w:rsidR="000A21B1" w:rsidRDefault="000A21B1" w:rsidP="009F6736">
      <w:pPr>
        <w:spacing w:after="0" w:line="240" w:lineRule="auto"/>
      </w:pPr>
      <w:r>
        <w:separator/>
      </w:r>
    </w:p>
  </w:endnote>
  <w:endnote w:type="continuationSeparator" w:id="0">
    <w:p w14:paraId="014E3CF8" w14:textId="77777777" w:rsidR="000A21B1" w:rsidRDefault="000A21B1" w:rsidP="009F6736">
      <w:pPr>
        <w:spacing w:after="0" w:line="240" w:lineRule="auto"/>
      </w:pPr>
      <w:r>
        <w:continuationSeparator/>
      </w:r>
    </w:p>
  </w:endnote>
  <w:endnote w:type="continuationNotice" w:id="1">
    <w:p w14:paraId="71200831" w14:textId="77777777" w:rsidR="000A21B1" w:rsidRDefault="000A21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F5BD7" w14:textId="77777777" w:rsidR="002C57B9" w:rsidRPr="00246E96" w:rsidRDefault="002C57B9" w:rsidP="001302C8">
    <w:pPr>
      <w:pStyle w:val="Piedepgina"/>
      <w:spacing w:line="240" w:lineRule="auto"/>
      <w:ind w:firstLine="0"/>
      <w:jc w:val="right"/>
      <w:rPr>
        <w:sz w:val="16"/>
        <w:szCs w:val="16"/>
      </w:rPr>
    </w:pPr>
    <w:r w:rsidRPr="00DE582F">
      <w:rPr>
        <w:sz w:val="16"/>
        <w:szCs w:val="16"/>
      </w:rPr>
      <w:t>|</w:t>
    </w:r>
    <w:r w:rsidR="003F2641" w:rsidRPr="00DE582F">
      <w:rPr>
        <w:sz w:val="16"/>
        <w:szCs w:val="16"/>
      </w:rPr>
      <w:fldChar w:fldCharType="begin"/>
    </w:r>
    <w:r w:rsidRPr="00DE582F">
      <w:rPr>
        <w:sz w:val="16"/>
        <w:szCs w:val="16"/>
      </w:rPr>
      <w:instrText xml:space="preserve"> PAGE   \* MERGEFORMAT </w:instrText>
    </w:r>
    <w:r w:rsidR="003F2641" w:rsidRPr="00DE582F">
      <w:rPr>
        <w:sz w:val="16"/>
        <w:szCs w:val="16"/>
      </w:rPr>
      <w:fldChar w:fldCharType="separate"/>
    </w:r>
    <w:r w:rsidR="00965FC2">
      <w:rPr>
        <w:noProof/>
        <w:sz w:val="16"/>
        <w:szCs w:val="16"/>
      </w:rPr>
      <w:t>3</w:t>
    </w:r>
    <w:r w:rsidR="003F2641" w:rsidRPr="00DE582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6560F" w14:textId="77777777" w:rsidR="000A21B1" w:rsidRDefault="000A21B1" w:rsidP="009F6736">
      <w:pPr>
        <w:spacing w:after="0" w:line="240" w:lineRule="auto"/>
      </w:pPr>
      <w:r>
        <w:separator/>
      </w:r>
    </w:p>
  </w:footnote>
  <w:footnote w:type="continuationSeparator" w:id="0">
    <w:p w14:paraId="66C59218" w14:textId="77777777" w:rsidR="000A21B1" w:rsidRDefault="000A21B1" w:rsidP="009F6736">
      <w:pPr>
        <w:spacing w:after="0" w:line="240" w:lineRule="auto"/>
      </w:pPr>
      <w:r>
        <w:continuationSeparator/>
      </w:r>
    </w:p>
  </w:footnote>
  <w:footnote w:type="continuationNotice" w:id="1">
    <w:p w14:paraId="5FBD0B6B" w14:textId="77777777" w:rsidR="000A21B1" w:rsidRDefault="000A21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93430" w14:textId="0F5F498A" w:rsidR="00F763CC" w:rsidRPr="00003A9D" w:rsidRDefault="0086326E" w:rsidP="006E127B">
    <w:pPr>
      <w:pStyle w:val="Arribapar"/>
      <w:jc w:val="both"/>
      <w:rPr>
        <w:lang w:val="pt-BR"/>
      </w:rPr>
    </w:pPr>
    <w:r>
      <w:rPr>
        <w:lang w:val="pt-BR"/>
      </w:rPr>
      <w:t>Julian Gomez</w:t>
    </w:r>
    <w:r w:rsidR="00371A11">
      <w:rPr>
        <w:lang w:val="pt-BR"/>
      </w:rPr>
      <w:t xml:space="preserve"> ,</w:t>
    </w:r>
    <w:r>
      <w:rPr>
        <w:lang w:val="pt-BR"/>
      </w:rPr>
      <w:t xml:space="preserve"> Jorge Fong, Pablo Quiñones </w:t>
    </w:r>
    <w:r w:rsidR="00371A11">
      <w:rPr>
        <w:lang w:val="pt-BR"/>
      </w:rPr>
      <w:t>&amp;</w:t>
    </w:r>
    <w:r>
      <w:rPr>
        <w:lang w:val="pt-BR"/>
      </w:rPr>
      <w:t xml:space="preserve"> Sebastian G</w:t>
    </w:r>
    <w:r w:rsidR="006E127B" w:rsidRPr="00003A9D">
      <w:rPr>
        <w:lang w:val="pt-BR"/>
      </w:rPr>
      <w:t>.</w:t>
    </w:r>
    <w:r w:rsidR="00DA64D1">
      <w:rPr>
        <w:lang w:val="pt-BR"/>
      </w:rPr>
      <w:t xml:space="preserve"> </w:t>
    </w:r>
    <w:r w:rsidR="007E655F">
      <w:rPr>
        <w:lang w:val="pt-BR"/>
      </w:rPr>
      <w:t>(</w:t>
    </w:r>
    <w:r>
      <w:rPr>
        <w:lang w:val="pt-BR"/>
      </w:rPr>
      <w:t>2024</w:t>
    </w:r>
    <w:r w:rsidR="007E655F">
      <w:rPr>
        <w:lang w:val="pt-BR"/>
      </w:rPr>
      <w:t>)</w:t>
    </w:r>
    <w:r w:rsidR="00F763CC" w:rsidRPr="00003A9D">
      <w:rPr>
        <w:lang w:val="pt-BR"/>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65E24" w14:textId="4EA7F90E" w:rsidR="002C57B9" w:rsidRPr="00CA25CA" w:rsidRDefault="0086326E" w:rsidP="00C930B0">
    <w:pPr>
      <w:pStyle w:val="Encabezado"/>
      <w:ind w:firstLine="0"/>
    </w:pPr>
    <w:r w:rsidRPr="0086326E">
      <w:rPr>
        <w:sz w:val="16"/>
        <w:szCs w:val="14"/>
      </w:rPr>
      <w:t>RehaBot: Innovación en Rehabilitación Física a través del Control Gestual con MYO Armband</w:t>
    </w:r>
    <w:r w:rsidR="00371708">
      <w:rPr>
        <w:sz w:val="16"/>
        <w:szCs w:val="14"/>
      </w:rPr>
      <w:t xml:space="preserve">.  </w:t>
    </w:r>
    <w:r>
      <w:rPr>
        <w:sz w:val="16"/>
        <w:szCs w:val="14"/>
      </w:rPr>
      <w:t>Robótica</w:t>
    </w:r>
    <w:r w:rsidR="00B836C5">
      <w:rPr>
        <w:sz w:val="16"/>
        <w:szCs w:val="14"/>
      </w:rPr>
      <w:t xml:space="preserve">, </w:t>
    </w:r>
    <w:r w:rsidR="007E655F">
      <w:rPr>
        <w:sz w:val="16"/>
        <w:szCs w:val="14"/>
      </w:rPr>
      <w:t>(</w:t>
    </w:r>
    <w:r>
      <w:rPr>
        <w:sz w:val="16"/>
        <w:szCs w:val="14"/>
      </w:rPr>
      <w:t>2024</w:t>
    </w:r>
    <w:r w:rsidR="007E655F">
      <w:rPr>
        <w:sz w:val="16"/>
        <w:szCs w:val="1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33C2FBAA"/>
    <w:lvl w:ilvl="0">
      <w:start w:val="1"/>
      <w:numFmt w:val="upperRoman"/>
      <w:pStyle w:val="Ttulo1"/>
      <w:lvlText w:val="%1."/>
      <w:legacy w:legacy="1" w:legacySpace="144" w:legacyIndent="144"/>
      <w:lvlJc w:val="left"/>
      <w:pPr>
        <w:ind w:left="0" w:firstLine="0"/>
      </w:pPr>
      <w:rPr>
        <w:sz w:val="20"/>
        <w:szCs w:val="20"/>
      </w:rPr>
    </w:lvl>
    <w:lvl w:ilvl="1">
      <w:start w:val="1"/>
      <w:numFmt w:val="upperLetter"/>
      <w:pStyle w:val="Ttulo2"/>
      <w:lvlText w:val="%2."/>
      <w:legacy w:legacy="1" w:legacySpace="144" w:legacyIndent="144"/>
      <w:lvlJc w:val="left"/>
      <w:pPr>
        <w:ind w:left="0" w:firstLine="0"/>
      </w:pPr>
    </w:lvl>
    <w:lvl w:ilvl="2">
      <w:start w:val="1"/>
      <w:numFmt w:val="decimal"/>
      <w:pStyle w:val="Ttulo3"/>
      <w:lvlText w:val="%3)"/>
      <w:legacy w:legacy="1" w:legacySpace="144" w:legacyIndent="144"/>
      <w:lvlJc w:val="left"/>
      <w:pPr>
        <w:ind w:left="0" w:firstLine="0"/>
      </w:p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3BD1C31"/>
    <w:multiLevelType w:val="hybridMultilevel"/>
    <w:tmpl w:val="182CD650"/>
    <w:lvl w:ilvl="0" w:tplc="B9F0BED8">
      <w:start w:val="1"/>
      <w:numFmt w:val="upperRoman"/>
      <w:lvlText w:val="%1."/>
      <w:lvlJc w:val="left"/>
      <w:pPr>
        <w:ind w:left="1080" w:hanging="720"/>
      </w:pPr>
      <w:rPr>
        <w:rFonts w:hint="default"/>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5E75C9"/>
    <w:multiLevelType w:val="multilevel"/>
    <w:tmpl w:val="A35464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9F86761"/>
    <w:multiLevelType w:val="hybridMultilevel"/>
    <w:tmpl w:val="99EC5BE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 w15:restartNumberingAfterBreak="0">
    <w:nsid w:val="2613545A"/>
    <w:multiLevelType w:val="hybridMultilevel"/>
    <w:tmpl w:val="B44084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967B01"/>
    <w:multiLevelType w:val="hybridMultilevel"/>
    <w:tmpl w:val="55C0190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 w15:restartNumberingAfterBreak="0">
    <w:nsid w:val="3C611EEE"/>
    <w:multiLevelType w:val="hybridMultilevel"/>
    <w:tmpl w:val="9F62FD2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7" w15:restartNumberingAfterBreak="0">
    <w:nsid w:val="3F06069B"/>
    <w:multiLevelType w:val="hybridMultilevel"/>
    <w:tmpl w:val="60C01ABE"/>
    <w:lvl w:ilvl="0" w:tplc="20720BE2">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11F7463"/>
    <w:multiLevelType w:val="hybridMultilevel"/>
    <w:tmpl w:val="B896CD4A"/>
    <w:lvl w:ilvl="0" w:tplc="24F2D534">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9" w15:restartNumberingAfterBreak="0">
    <w:nsid w:val="479F68E9"/>
    <w:multiLevelType w:val="hybridMultilevel"/>
    <w:tmpl w:val="DDDCC50C"/>
    <w:lvl w:ilvl="0" w:tplc="F864D69C">
      <w:start w:val="1"/>
      <w:numFmt w:val="bullet"/>
      <w:pStyle w:val="Listado"/>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0" w15:restartNumberingAfterBreak="0">
    <w:nsid w:val="55EE5B0C"/>
    <w:multiLevelType w:val="hybridMultilevel"/>
    <w:tmpl w:val="3EC0C3BA"/>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 w15:restartNumberingAfterBreak="0">
    <w:nsid w:val="55FE3227"/>
    <w:multiLevelType w:val="hybridMultilevel"/>
    <w:tmpl w:val="8F2E409E"/>
    <w:lvl w:ilvl="0" w:tplc="524E048A">
      <w:start w:val="1"/>
      <w:numFmt w:val="decimal"/>
      <w:lvlText w:val="%1."/>
      <w:lvlJc w:val="left"/>
      <w:pPr>
        <w:ind w:left="644" w:hanging="360"/>
      </w:pPr>
      <w:rPr>
        <w:rFonts w:hint="default"/>
      </w:rPr>
    </w:lvl>
    <w:lvl w:ilvl="1" w:tplc="240A0019">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2" w15:restartNumberingAfterBreak="0">
    <w:nsid w:val="61E97177"/>
    <w:multiLevelType w:val="hybridMultilevel"/>
    <w:tmpl w:val="4B80E1D0"/>
    <w:lvl w:ilvl="0" w:tplc="2A6CF2B2">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16cid:durableId="5479532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410382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63041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86310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097089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97151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168129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657024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98156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03549350">
    <w:abstractNumId w:val="0"/>
  </w:num>
  <w:num w:numId="11" w16cid:durableId="54622762">
    <w:abstractNumId w:val="9"/>
  </w:num>
  <w:num w:numId="12" w16cid:durableId="2071532034">
    <w:abstractNumId w:val="4"/>
  </w:num>
  <w:num w:numId="13" w16cid:durableId="2056611569">
    <w:abstractNumId w:val="1"/>
  </w:num>
  <w:num w:numId="14" w16cid:durableId="20020044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483721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397929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645701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04497155">
    <w:abstractNumId w:val="2"/>
  </w:num>
  <w:num w:numId="19" w16cid:durableId="662204101">
    <w:abstractNumId w:val="6"/>
  </w:num>
  <w:num w:numId="20" w16cid:durableId="1351251926">
    <w:abstractNumId w:val="3"/>
  </w:num>
  <w:num w:numId="21" w16cid:durableId="385380220">
    <w:abstractNumId w:val="5"/>
  </w:num>
  <w:num w:numId="22" w16cid:durableId="1622958949">
    <w:abstractNumId w:val="10"/>
  </w:num>
  <w:num w:numId="23" w16cid:durableId="1715883750">
    <w:abstractNumId w:val="12"/>
  </w:num>
  <w:num w:numId="24" w16cid:durableId="2146197414">
    <w:abstractNumId w:val="11"/>
  </w:num>
  <w:num w:numId="25" w16cid:durableId="579218371">
    <w:abstractNumId w:val="7"/>
  </w:num>
  <w:num w:numId="26" w16cid:durableId="31912023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BLO JOSE QUINONES GIRALDO">
    <w15:presenceInfo w15:providerId="AD" w15:userId="S::pablo.quinones@uao.edu.co::5d354cd1-eb89-497b-9983-d22bb7eaab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s-CO" w:vendorID="64" w:dllVersion="6" w:nlCheck="1" w:checkStyle="1"/>
  <w:activeWritingStyle w:appName="MSWord" w:lang="en-US" w:vendorID="64" w:dllVersion="6" w:nlCheck="1" w:checkStyle="0"/>
  <w:activeWritingStyle w:appName="MSWord" w:lang="es-MX" w:vendorID="64" w:dllVersion="6" w:nlCheck="1" w:checkStyle="1"/>
  <w:activeWritingStyle w:appName="MSWord" w:lang="es-ES" w:vendorID="64" w:dllVersion="6" w:nlCheck="1" w:checkStyle="1"/>
  <w:activeWritingStyle w:appName="MSWord" w:lang="es-CO" w:vendorID="64" w:dllVersion="0" w:nlCheck="1" w:checkStyle="0"/>
  <w:activeWritingStyle w:appName="MSWord" w:lang="en-US" w:vendorID="64" w:dllVersion="0" w:nlCheck="1" w:checkStyle="0"/>
  <w:activeWritingStyle w:appName="MSWord" w:lang="es-MX" w:vendorID="64" w:dllVersion="0" w:nlCheck="1" w:checkStyle="0"/>
  <w:activeWritingStyle w:appName="MSWord" w:lang="pt-BR" w:vendorID="64" w:dllVersion="0" w:nlCheck="1" w:checkStyle="0"/>
  <w:activeWritingStyle w:appName="MSWord" w:lang="es-ES" w:vendorID="64" w:dllVersion="0" w:nlCheck="1" w:checkStyle="0"/>
  <w:activeWritingStyle w:appName="MSWord" w:lang="es-EC" w:vendorID="64" w:dllVersion="0" w:nlCheck="1" w:checkStyle="0"/>
  <w:activeWritingStyle w:appName="MSWord" w:lang="en-GB" w:vendorID="64" w:dllVersion="0" w:nlCheck="1" w:checkStyle="0"/>
  <w:attachedTemplate r:id="rId1"/>
  <w:defaultTabStop w:val="708"/>
  <w:hyphenationZone w:val="425"/>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BF4"/>
    <w:rsid w:val="00003A9D"/>
    <w:rsid w:val="00011CDC"/>
    <w:rsid w:val="00017FA2"/>
    <w:rsid w:val="00021D7F"/>
    <w:rsid w:val="000227F5"/>
    <w:rsid w:val="00025736"/>
    <w:rsid w:val="00042C51"/>
    <w:rsid w:val="000502C8"/>
    <w:rsid w:val="000617A3"/>
    <w:rsid w:val="000620C2"/>
    <w:rsid w:val="0006366C"/>
    <w:rsid w:val="000715AE"/>
    <w:rsid w:val="00075FEA"/>
    <w:rsid w:val="000776CF"/>
    <w:rsid w:val="00083606"/>
    <w:rsid w:val="00086D48"/>
    <w:rsid w:val="00092070"/>
    <w:rsid w:val="0009328E"/>
    <w:rsid w:val="000A05B2"/>
    <w:rsid w:val="000A157D"/>
    <w:rsid w:val="000A21B1"/>
    <w:rsid w:val="000B0A7E"/>
    <w:rsid w:val="000B0EB4"/>
    <w:rsid w:val="000D5D66"/>
    <w:rsid w:val="000D63C1"/>
    <w:rsid w:val="000E0655"/>
    <w:rsid w:val="000E7E09"/>
    <w:rsid w:val="000F4A47"/>
    <w:rsid w:val="000F78BC"/>
    <w:rsid w:val="00105580"/>
    <w:rsid w:val="0010774A"/>
    <w:rsid w:val="00107A1F"/>
    <w:rsid w:val="0011204F"/>
    <w:rsid w:val="001132AD"/>
    <w:rsid w:val="00122270"/>
    <w:rsid w:val="00123F9F"/>
    <w:rsid w:val="001302C8"/>
    <w:rsid w:val="00132084"/>
    <w:rsid w:val="00132B8E"/>
    <w:rsid w:val="00135054"/>
    <w:rsid w:val="001360E9"/>
    <w:rsid w:val="00141DDD"/>
    <w:rsid w:val="001466DD"/>
    <w:rsid w:val="00147A21"/>
    <w:rsid w:val="0015558B"/>
    <w:rsid w:val="00162E62"/>
    <w:rsid w:val="0016480F"/>
    <w:rsid w:val="00166A88"/>
    <w:rsid w:val="00177687"/>
    <w:rsid w:val="00186FEE"/>
    <w:rsid w:val="001A1901"/>
    <w:rsid w:val="001A3E7B"/>
    <w:rsid w:val="001A7F65"/>
    <w:rsid w:val="001B2A15"/>
    <w:rsid w:val="001B4C2E"/>
    <w:rsid w:val="001B57E1"/>
    <w:rsid w:val="001C065F"/>
    <w:rsid w:val="001C7122"/>
    <w:rsid w:val="001E41CC"/>
    <w:rsid w:val="001E47FE"/>
    <w:rsid w:val="001E785B"/>
    <w:rsid w:val="001F7F26"/>
    <w:rsid w:val="00200CB0"/>
    <w:rsid w:val="00215828"/>
    <w:rsid w:val="00220F12"/>
    <w:rsid w:val="0022334A"/>
    <w:rsid w:val="00232980"/>
    <w:rsid w:val="00252324"/>
    <w:rsid w:val="002617AB"/>
    <w:rsid w:val="00263164"/>
    <w:rsid w:val="00263AC4"/>
    <w:rsid w:val="0026744C"/>
    <w:rsid w:val="0026756E"/>
    <w:rsid w:val="0028259D"/>
    <w:rsid w:val="002829CD"/>
    <w:rsid w:val="00283306"/>
    <w:rsid w:val="002833CC"/>
    <w:rsid w:val="00284E5D"/>
    <w:rsid w:val="00293126"/>
    <w:rsid w:val="002A4FF3"/>
    <w:rsid w:val="002B23CB"/>
    <w:rsid w:val="002B756F"/>
    <w:rsid w:val="002C57B9"/>
    <w:rsid w:val="002C57BD"/>
    <w:rsid w:val="002D7652"/>
    <w:rsid w:val="002E4BDD"/>
    <w:rsid w:val="002E6C8D"/>
    <w:rsid w:val="002F76E5"/>
    <w:rsid w:val="00301F53"/>
    <w:rsid w:val="00306A79"/>
    <w:rsid w:val="003203ED"/>
    <w:rsid w:val="00321526"/>
    <w:rsid w:val="00321F84"/>
    <w:rsid w:val="0032513F"/>
    <w:rsid w:val="0033332E"/>
    <w:rsid w:val="0033655E"/>
    <w:rsid w:val="003435B6"/>
    <w:rsid w:val="00343751"/>
    <w:rsid w:val="00344FB8"/>
    <w:rsid w:val="003453D0"/>
    <w:rsid w:val="00346650"/>
    <w:rsid w:val="00363959"/>
    <w:rsid w:val="003639AD"/>
    <w:rsid w:val="00371708"/>
    <w:rsid w:val="00371849"/>
    <w:rsid w:val="00371A11"/>
    <w:rsid w:val="0037392C"/>
    <w:rsid w:val="00386E81"/>
    <w:rsid w:val="003A70CE"/>
    <w:rsid w:val="003B6EFB"/>
    <w:rsid w:val="003C003E"/>
    <w:rsid w:val="003D3112"/>
    <w:rsid w:val="003D37F2"/>
    <w:rsid w:val="003D4543"/>
    <w:rsid w:val="003E2A29"/>
    <w:rsid w:val="003E437C"/>
    <w:rsid w:val="003E47E0"/>
    <w:rsid w:val="003F0928"/>
    <w:rsid w:val="003F2641"/>
    <w:rsid w:val="00415A75"/>
    <w:rsid w:val="00420F8C"/>
    <w:rsid w:val="00430CCE"/>
    <w:rsid w:val="0043205F"/>
    <w:rsid w:val="00433851"/>
    <w:rsid w:val="00445162"/>
    <w:rsid w:val="00472263"/>
    <w:rsid w:val="00477231"/>
    <w:rsid w:val="00492741"/>
    <w:rsid w:val="00495D3E"/>
    <w:rsid w:val="004A686E"/>
    <w:rsid w:val="004A746F"/>
    <w:rsid w:val="004A7A8A"/>
    <w:rsid w:val="004B0753"/>
    <w:rsid w:val="004E423F"/>
    <w:rsid w:val="004F040D"/>
    <w:rsid w:val="005200D1"/>
    <w:rsid w:val="00520708"/>
    <w:rsid w:val="0052216D"/>
    <w:rsid w:val="00535F2C"/>
    <w:rsid w:val="005439AD"/>
    <w:rsid w:val="005577D8"/>
    <w:rsid w:val="00566B04"/>
    <w:rsid w:val="00566FF5"/>
    <w:rsid w:val="0057193F"/>
    <w:rsid w:val="005722E4"/>
    <w:rsid w:val="00576865"/>
    <w:rsid w:val="00576E27"/>
    <w:rsid w:val="00581F17"/>
    <w:rsid w:val="005831E2"/>
    <w:rsid w:val="00583D6A"/>
    <w:rsid w:val="005970BD"/>
    <w:rsid w:val="005A60EF"/>
    <w:rsid w:val="005B486C"/>
    <w:rsid w:val="005C0906"/>
    <w:rsid w:val="005E0153"/>
    <w:rsid w:val="005F3B8E"/>
    <w:rsid w:val="00611276"/>
    <w:rsid w:val="0061568F"/>
    <w:rsid w:val="00615B5A"/>
    <w:rsid w:val="00621273"/>
    <w:rsid w:val="00622DD1"/>
    <w:rsid w:val="006458C1"/>
    <w:rsid w:val="00654891"/>
    <w:rsid w:val="00674DAE"/>
    <w:rsid w:val="00680640"/>
    <w:rsid w:val="00682820"/>
    <w:rsid w:val="00684CAD"/>
    <w:rsid w:val="006901C0"/>
    <w:rsid w:val="00692C37"/>
    <w:rsid w:val="00692F37"/>
    <w:rsid w:val="00694B47"/>
    <w:rsid w:val="006966CD"/>
    <w:rsid w:val="0069769B"/>
    <w:rsid w:val="006A119D"/>
    <w:rsid w:val="006A2621"/>
    <w:rsid w:val="006A4324"/>
    <w:rsid w:val="006A4756"/>
    <w:rsid w:val="006A7A89"/>
    <w:rsid w:val="006A7C52"/>
    <w:rsid w:val="006B0BB0"/>
    <w:rsid w:val="006B166A"/>
    <w:rsid w:val="006B2011"/>
    <w:rsid w:val="006B5530"/>
    <w:rsid w:val="006B70C0"/>
    <w:rsid w:val="006C12A8"/>
    <w:rsid w:val="006C38CE"/>
    <w:rsid w:val="006C61F5"/>
    <w:rsid w:val="006D1693"/>
    <w:rsid w:val="006D6D25"/>
    <w:rsid w:val="006E127B"/>
    <w:rsid w:val="006E3BCD"/>
    <w:rsid w:val="00704DCB"/>
    <w:rsid w:val="0070656C"/>
    <w:rsid w:val="007142F6"/>
    <w:rsid w:val="00714BFD"/>
    <w:rsid w:val="00722781"/>
    <w:rsid w:val="00722CCB"/>
    <w:rsid w:val="007246FD"/>
    <w:rsid w:val="00726387"/>
    <w:rsid w:val="00730F3F"/>
    <w:rsid w:val="007315D8"/>
    <w:rsid w:val="00731A25"/>
    <w:rsid w:val="00733CE1"/>
    <w:rsid w:val="00736024"/>
    <w:rsid w:val="00744FAD"/>
    <w:rsid w:val="007452BA"/>
    <w:rsid w:val="00760333"/>
    <w:rsid w:val="0076090F"/>
    <w:rsid w:val="007620C5"/>
    <w:rsid w:val="00762158"/>
    <w:rsid w:val="0076338D"/>
    <w:rsid w:val="00765E36"/>
    <w:rsid w:val="00767352"/>
    <w:rsid w:val="00774F7B"/>
    <w:rsid w:val="00775180"/>
    <w:rsid w:val="0079323A"/>
    <w:rsid w:val="00794C7C"/>
    <w:rsid w:val="007A7883"/>
    <w:rsid w:val="007B7C79"/>
    <w:rsid w:val="007C045B"/>
    <w:rsid w:val="007C6641"/>
    <w:rsid w:val="007D3307"/>
    <w:rsid w:val="007E655F"/>
    <w:rsid w:val="007F05D8"/>
    <w:rsid w:val="007F0ED4"/>
    <w:rsid w:val="007F5A21"/>
    <w:rsid w:val="007F6362"/>
    <w:rsid w:val="00800D39"/>
    <w:rsid w:val="00804A49"/>
    <w:rsid w:val="00806C74"/>
    <w:rsid w:val="00810A1D"/>
    <w:rsid w:val="008149F5"/>
    <w:rsid w:val="00815CFD"/>
    <w:rsid w:val="0081737D"/>
    <w:rsid w:val="00821607"/>
    <w:rsid w:val="008261EF"/>
    <w:rsid w:val="00826898"/>
    <w:rsid w:val="008279F2"/>
    <w:rsid w:val="00830E8F"/>
    <w:rsid w:val="00830EF0"/>
    <w:rsid w:val="00831463"/>
    <w:rsid w:val="00841511"/>
    <w:rsid w:val="00842153"/>
    <w:rsid w:val="0085453E"/>
    <w:rsid w:val="0085759B"/>
    <w:rsid w:val="00857C7B"/>
    <w:rsid w:val="0086326E"/>
    <w:rsid w:val="00866A3E"/>
    <w:rsid w:val="00874004"/>
    <w:rsid w:val="00874BF4"/>
    <w:rsid w:val="008804D5"/>
    <w:rsid w:val="00886E7F"/>
    <w:rsid w:val="008912CF"/>
    <w:rsid w:val="00892316"/>
    <w:rsid w:val="008A13C2"/>
    <w:rsid w:val="008A7629"/>
    <w:rsid w:val="008D3498"/>
    <w:rsid w:val="0090396E"/>
    <w:rsid w:val="0090607C"/>
    <w:rsid w:val="00910FDC"/>
    <w:rsid w:val="00913EBB"/>
    <w:rsid w:val="009144E8"/>
    <w:rsid w:val="00914616"/>
    <w:rsid w:val="0093178C"/>
    <w:rsid w:val="00940B75"/>
    <w:rsid w:val="009415EC"/>
    <w:rsid w:val="0094250E"/>
    <w:rsid w:val="00945FD6"/>
    <w:rsid w:val="00950F17"/>
    <w:rsid w:val="00951F82"/>
    <w:rsid w:val="0095227F"/>
    <w:rsid w:val="00965183"/>
    <w:rsid w:val="00965FC2"/>
    <w:rsid w:val="00976A76"/>
    <w:rsid w:val="00981BB3"/>
    <w:rsid w:val="00982890"/>
    <w:rsid w:val="009846CF"/>
    <w:rsid w:val="009A020F"/>
    <w:rsid w:val="009A1DB0"/>
    <w:rsid w:val="009A29F4"/>
    <w:rsid w:val="009A3333"/>
    <w:rsid w:val="009A411F"/>
    <w:rsid w:val="009A5C80"/>
    <w:rsid w:val="009B2AE7"/>
    <w:rsid w:val="009B3148"/>
    <w:rsid w:val="009C0FE7"/>
    <w:rsid w:val="009C62BF"/>
    <w:rsid w:val="009E1DF8"/>
    <w:rsid w:val="009E51F5"/>
    <w:rsid w:val="009F4BEE"/>
    <w:rsid w:val="009F6736"/>
    <w:rsid w:val="00A04C65"/>
    <w:rsid w:val="00A2780D"/>
    <w:rsid w:val="00A336B2"/>
    <w:rsid w:val="00A46F08"/>
    <w:rsid w:val="00A53490"/>
    <w:rsid w:val="00A537C4"/>
    <w:rsid w:val="00A65118"/>
    <w:rsid w:val="00A6717D"/>
    <w:rsid w:val="00A7748C"/>
    <w:rsid w:val="00A849C1"/>
    <w:rsid w:val="00A8722E"/>
    <w:rsid w:val="00A87B93"/>
    <w:rsid w:val="00A96515"/>
    <w:rsid w:val="00AA30B5"/>
    <w:rsid w:val="00AB2146"/>
    <w:rsid w:val="00AB59A4"/>
    <w:rsid w:val="00AB79AD"/>
    <w:rsid w:val="00AC15AB"/>
    <w:rsid w:val="00AC2FBC"/>
    <w:rsid w:val="00AC50A8"/>
    <w:rsid w:val="00AD26C6"/>
    <w:rsid w:val="00AD43C6"/>
    <w:rsid w:val="00AF65A8"/>
    <w:rsid w:val="00B00BC5"/>
    <w:rsid w:val="00B06036"/>
    <w:rsid w:val="00B20081"/>
    <w:rsid w:val="00B244D6"/>
    <w:rsid w:val="00B24530"/>
    <w:rsid w:val="00B34FE8"/>
    <w:rsid w:val="00B41E07"/>
    <w:rsid w:val="00B43263"/>
    <w:rsid w:val="00B47B8A"/>
    <w:rsid w:val="00B55E3B"/>
    <w:rsid w:val="00B5656C"/>
    <w:rsid w:val="00B65FC1"/>
    <w:rsid w:val="00B836C5"/>
    <w:rsid w:val="00B86D29"/>
    <w:rsid w:val="00B907C6"/>
    <w:rsid w:val="00B97748"/>
    <w:rsid w:val="00BA0729"/>
    <w:rsid w:val="00BA16EC"/>
    <w:rsid w:val="00BA3B7D"/>
    <w:rsid w:val="00BA7C15"/>
    <w:rsid w:val="00BB75A2"/>
    <w:rsid w:val="00BD1C7C"/>
    <w:rsid w:val="00BD634A"/>
    <w:rsid w:val="00BE4952"/>
    <w:rsid w:val="00BE551E"/>
    <w:rsid w:val="00BE7EE7"/>
    <w:rsid w:val="00C0006C"/>
    <w:rsid w:val="00C019FE"/>
    <w:rsid w:val="00C06607"/>
    <w:rsid w:val="00C1599F"/>
    <w:rsid w:val="00C244C9"/>
    <w:rsid w:val="00C25B9A"/>
    <w:rsid w:val="00C33132"/>
    <w:rsid w:val="00C36AE6"/>
    <w:rsid w:val="00C37260"/>
    <w:rsid w:val="00C43B77"/>
    <w:rsid w:val="00C5277D"/>
    <w:rsid w:val="00C52B85"/>
    <w:rsid w:val="00C5305E"/>
    <w:rsid w:val="00C53513"/>
    <w:rsid w:val="00C55C85"/>
    <w:rsid w:val="00C57240"/>
    <w:rsid w:val="00C61D10"/>
    <w:rsid w:val="00C646AB"/>
    <w:rsid w:val="00C70FFD"/>
    <w:rsid w:val="00C710CC"/>
    <w:rsid w:val="00C72202"/>
    <w:rsid w:val="00C72762"/>
    <w:rsid w:val="00C755FD"/>
    <w:rsid w:val="00C81773"/>
    <w:rsid w:val="00C820AF"/>
    <w:rsid w:val="00C84925"/>
    <w:rsid w:val="00C930B0"/>
    <w:rsid w:val="00CA25CA"/>
    <w:rsid w:val="00CA5C34"/>
    <w:rsid w:val="00CB4395"/>
    <w:rsid w:val="00CD49F9"/>
    <w:rsid w:val="00CD7997"/>
    <w:rsid w:val="00CE1609"/>
    <w:rsid w:val="00CE347E"/>
    <w:rsid w:val="00CE4B23"/>
    <w:rsid w:val="00CE5301"/>
    <w:rsid w:val="00CE5EBD"/>
    <w:rsid w:val="00CE6E31"/>
    <w:rsid w:val="00CF1F3A"/>
    <w:rsid w:val="00CF2231"/>
    <w:rsid w:val="00CF3F02"/>
    <w:rsid w:val="00CF3F34"/>
    <w:rsid w:val="00CF4483"/>
    <w:rsid w:val="00CF59C9"/>
    <w:rsid w:val="00CF61C9"/>
    <w:rsid w:val="00D222C4"/>
    <w:rsid w:val="00D235CC"/>
    <w:rsid w:val="00D2565B"/>
    <w:rsid w:val="00D258AD"/>
    <w:rsid w:val="00D31C72"/>
    <w:rsid w:val="00D348B5"/>
    <w:rsid w:val="00D36851"/>
    <w:rsid w:val="00D40CD9"/>
    <w:rsid w:val="00D44B30"/>
    <w:rsid w:val="00D52DDD"/>
    <w:rsid w:val="00D6213C"/>
    <w:rsid w:val="00D674FE"/>
    <w:rsid w:val="00D752EC"/>
    <w:rsid w:val="00DA073E"/>
    <w:rsid w:val="00DA26A2"/>
    <w:rsid w:val="00DA64D1"/>
    <w:rsid w:val="00DA656B"/>
    <w:rsid w:val="00DB09CE"/>
    <w:rsid w:val="00DB196C"/>
    <w:rsid w:val="00DB5AFF"/>
    <w:rsid w:val="00DB5FDC"/>
    <w:rsid w:val="00DB6883"/>
    <w:rsid w:val="00DC43CD"/>
    <w:rsid w:val="00DC4B59"/>
    <w:rsid w:val="00DC7E8D"/>
    <w:rsid w:val="00DD33C2"/>
    <w:rsid w:val="00DD72B3"/>
    <w:rsid w:val="00E026B6"/>
    <w:rsid w:val="00E217C8"/>
    <w:rsid w:val="00E21F52"/>
    <w:rsid w:val="00E31701"/>
    <w:rsid w:val="00E32ECB"/>
    <w:rsid w:val="00E33984"/>
    <w:rsid w:val="00E37AC1"/>
    <w:rsid w:val="00E45518"/>
    <w:rsid w:val="00E52BD6"/>
    <w:rsid w:val="00E53A04"/>
    <w:rsid w:val="00E6462D"/>
    <w:rsid w:val="00E647E3"/>
    <w:rsid w:val="00E72A10"/>
    <w:rsid w:val="00E7414E"/>
    <w:rsid w:val="00E746BB"/>
    <w:rsid w:val="00E824B0"/>
    <w:rsid w:val="00E85109"/>
    <w:rsid w:val="00E862BE"/>
    <w:rsid w:val="00E9353D"/>
    <w:rsid w:val="00E95623"/>
    <w:rsid w:val="00E974EC"/>
    <w:rsid w:val="00EA4ECD"/>
    <w:rsid w:val="00EB0941"/>
    <w:rsid w:val="00EB4631"/>
    <w:rsid w:val="00EB4F85"/>
    <w:rsid w:val="00EB7B50"/>
    <w:rsid w:val="00EC36B9"/>
    <w:rsid w:val="00EC3CE9"/>
    <w:rsid w:val="00ED0886"/>
    <w:rsid w:val="00ED3B4D"/>
    <w:rsid w:val="00EE03C0"/>
    <w:rsid w:val="00EE4C58"/>
    <w:rsid w:val="00EF1E6A"/>
    <w:rsid w:val="00F0127D"/>
    <w:rsid w:val="00F014B4"/>
    <w:rsid w:val="00F113CA"/>
    <w:rsid w:val="00F16B2E"/>
    <w:rsid w:val="00F23418"/>
    <w:rsid w:val="00F441FA"/>
    <w:rsid w:val="00F60EBE"/>
    <w:rsid w:val="00F65817"/>
    <w:rsid w:val="00F736DB"/>
    <w:rsid w:val="00F73CED"/>
    <w:rsid w:val="00F74ADF"/>
    <w:rsid w:val="00F763CC"/>
    <w:rsid w:val="00F766AC"/>
    <w:rsid w:val="00F773AD"/>
    <w:rsid w:val="00F80520"/>
    <w:rsid w:val="00F96A25"/>
    <w:rsid w:val="00FA1444"/>
    <w:rsid w:val="00FA27AA"/>
    <w:rsid w:val="00FA45A6"/>
    <w:rsid w:val="00FA502E"/>
    <w:rsid w:val="00FA73F2"/>
    <w:rsid w:val="00FB3769"/>
    <w:rsid w:val="00FB38DF"/>
    <w:rsid w:val="00FB3F7B"/>
    <w:rsid w:val="00FC7E5E"/>
    <w:rsid w:val="00FD1C4B"/>
    <w:rsid w:val="00FD3E67"/>
    <w:rsid w:val="00FD4EE0"/>
    <w:rsid w:val="00FE036D"/>
    <w:rsid w:val="00FE09B6"/>
    <w:rsid w:val="00FF04B9"/>
    <w:rsid w:val="00FF1519"/>
    <w:rsid w:val="00FF2434"/>
    <w:rsid w:val="0599DEBC"/>
    <w:rsid w:val="0ABC2ECC"/>
    <w:rsid w:val="10F7DA1A"/>
    <w:rsid w:val="117321C7"/>
    <w:rsid w:val="118DE881"/>
    <w:rsid w:val="142C2C80"/>
    <w:rsid w:val="15DE0A1F"/>
    <w:rsid w:val="1DB63645"/>
    <w:rsid w:val="1EA0A06F"/>
    <w:rsid w:val="218019BC"/>
    <w:rsid w:val="2DEE72F3"/>
    <w:rsid w:val="2E541448"/>
    <w:rsid w:val="2F222E6C"/>
    <w:rsid w:val="333D1B21"/>
    <w:rsid w:val="3BDF3C0B"/>
    <w:rsid w:val="4570F380"/>
    <w:rsid w:val="4584994E"/>
    <w:rsid w:val="458FF5A4"/>
    <w:rsid w:val="4B531A4C"/>
    <w:rsid w:val="4B6203B9"/>
    <w:rsid w:val="4F6C63F7"/>
    <w:rsid w:val="50E356CE"/>
    <w:rsid w:val="541F3387"/>
    <w:rsid w:val="61069A30"/>
    <w:rsid w:val="623CDA93"/>
    <w:rsid w:val="6470E470"/>
    <w:rsid w:val="6616925C"/>
    <w:rsid w:val="685E60E6"/>
    <w:rsid w:val="6AE48FEB"/>
    <w:rsid w:val="73006BC6"/>
    <w:rsid w:val="7C12CE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34403"/>
  <w15:chartTrackingRefBased/>
  <w15:docId w15:val="{03A292F6-9289-4D85-8B8A-5E85F6F73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BD634A"/>
    <w:pPr>
      <w:widowControl w:val="0"/>
      <w:spacing w:after="120" w:line="276" w:lineRule="auto"/>
      <w:ind w:firstLine="284"/>
      <w:jc w:val="both"/>
    </w:pPr>
    <w:rPr>
      <w:rFonts w:ascii="Garamond" w:hAnsi="Garamond"/>
      <w:sz w:val="22"/>
      <w:szCs w:val="22"/>
      <w:lang w:eastAsia="en-US"/>
    </w:rPr>
  </w:style>
  <w:style w:type="paragraph" w:styleId="Ttulo1">
    <w:name w:val="heading 1"/>
    <w:basedOn w:val="Normal"/>
    <w:next w:val="Normal"/>
    <w:link w:val="Ttulo1Car"/>
    <w:qFormat/>
    <w:rsid w:val="00D36851"/>
    <w:pPr>
      <w:keepNext/>
      <w:numPr>
        <w:numId w:val="9"/>
      </w:numPr>
      <w:jc w:val="center"/>
      <w:outlineLvl w:val="0"/>
    </w:pPr>
    <w:rPr>
      <w:b/>
      <w:smallCaps/>
      <w:kern w:val="28"/>
      <w:szCs w:val="16"/>
    </w:rPr>
  </w:style>
  <w:style w:type="paragraph" w:styleId="Ttulo2">
    <w:name w:val="heading 2"/>
    <w:basedOn w:val="Normal"/>
    <w:next w:val="Normal"/>
    <w:link w:val="Ttulo2Car"/>
    <w:uiPriority w:val="9"/>
    <w:qFormat/>
    <w:rsid w:val="00D36851"/>
    <w:pPr>
      <w:keepNext/>
      <w:numPr>
        <w:ilvl w:val="1"/>
        <w:numId w:val="9"/>
      </w:numPr>
      <w:outlineLvl w:val="1"/>
    </w:pPr>
    <w:rPr>
      <w:i/>
      <w:iCs/>
    </w:rPr>
  </w:style>
  <w:style w:type="paragraph" w:styleId="Ttulo3">
    <w:name w:val="heading 3"/>
    <w:basedOn w:val="Normal"/>
    <w:next w:val="Normal"/>
    <w:link w:val="Ttulo3Car"/>
    <w:autoRedefine/>
    <w:uiPriority w:val="9"/>
    <w:qFormat/>
    <w:rsid w:val="00D36851"/>
    <w:pPr>
      <w:keepNext/>
      <w:numPr>
        <w:ilvl w:val="2"/>
        <w:numId w:val="9"/>
      </w:numPr>
      <w:outlineLvl w:val="2"/>
    </w:pPr>
    <w:rPr>
      <w:rFonts w:ascii="Book Antiqua" w:hAnsi="Book Antiqua"/>
      <w:b/>
      <w:iCs/>
      <w:sz w:val="18"/>
    </w:rPr>
  </w:style>
  <w:style w:type="paragraph" w:styleId="Ttulo4">
    <w:name w:val="heading 4"/>
    <w:basedOn w:val="Normal"/>
    <w:next w:val="Normal"/>
    <w:link w:val="Ttulo4Car"/>
    <w:uiPriority w:val="9"/>
    <w:qFormat/>
    <w:rsid w:val="00D36851"/>
    <w:pPr>
      <w:keepNext/>
      <w:numPr>
        <w:ilvl w:val="3"/>
        <w:numId w:val="9"/>
      </w:numPr>
      <w:spacing w:before="240" w:after="60"/>
      <w:outlineLvl w:val="3"/>
    </w:pPr>
    <w:rPr>
      <w:i/>
      <w:iCs/>
      <w:sz w:val="18"/>
      <w:szCs w:val="18"/>
    </w:rPr>
  </w:style>
  <w:style w:type="paragraph" w:styleId="Ttulo5">
    <w:name w:val="heading 5"/>
    <w:basedOn w:val="Normal"/>
    <w:next w:val="Normal"/>
    <w:link w:val="Ttulo5Car"/>
    <w:uiPriority w:val="9"/>
    <w:qFormat/>
    <w:rsid w:val="00D36851"/>
    <w:pPr>
      <w:numPr>
        <w:ilvl w:val="4"/>
        <w:numId w:val="9"/>
      </w:numPr>
      <w:spacing w:before="240" w:after="60"/>
      <w:outlineLvl w:val="4"/>
    </w:pPr>
    <w:rPr>
      <w:sz w:val="18"/>
      <w:szCs w:val="18"/>
    </w:rPr>
  </w:style>
  <w:style w:type="paragraph" w:styleId="Ttulo6">
    <w:name w:val="heading 6"/>
    <w:basedOn w:val="Normal"/>
    <w:next w:val="Normal"/>
    <w:link w:val="Ttulo6Car"/>
    <w:uiPriority w:val="9"/>
    <w:qFormat/>
    <w:rsid w:val="00D36851"/>
    <w:pPr>
      <w:numPr>
        <w:ilvl w:val="5"/>
        <w:numId w:val="9"/>
      </w:numPr>
      <w:spacing w:before="240" w:after="60"/>
      <w:outlineLvl w:val="5"/>
    </w:pPr>
    <w:rPr>
      <w:i/>
      <w:iCs/>
      <w:sz w:val="16"/>
      <w:szCs w:val="16"/>
    </w:rPr>
  </w:style>
  <w:style w:type="paragraph" w:styleId="Ttulo7">
    <w:name w:val="heading 7"/>
    <w:basedOn w:val="Normal"/>
    <w:next w:val="Normal"/>
    <w:link w:val="Ttulo7Car"/>
    <w:uiPriority w:val="9"/>
    <w:qFormat/>
    <w:rsid w:val="00D36851"/>
    <w:pPr>
      <w:numPr>
        <w:ilvl w:val="6"/>
        <w:numId w:val="9"/>
      </w:numPr>
      <w:spacing w:before="240" w:after="60"/>
      <w:outlineLvl w:val="6"/>
    </w:pPr>
    <w:rPr>
      <w:sz w:val="16"/>
      <w:szCs w:val="16"/>
    </w:rPr>
  </w:style>
  <w:style w:type="paragraph" w:styleId="Ttulo8">
    <w:name w:val="heading 8"/>
    <w:basedOn w:val="Normal"/>
    <w:next w:val="Normal"/>
    <w:link w:val="Ttulo8Car"/>
    <w:uiPriority w:val="9"/>
    <w:qFormat/>
    <w:rsid w:val="00D36851"/>
    <w:pPr>
      <w:numPr>
        <w:ilvl w:val="7"/>
        <w:numId w:val="9"/>
      </w:numPr>
      <w:spacing w:before="240" w:after="60"/>
      <w:outlineLvl w:val="7"/>
    </w:pPr>
    <w:rPr>
      <w:i/>
      <w:iCs/>
      <w:sz w:val="16"/>
      <w:szCs w:val="16"/>
    </w:rPr>
  </w:style>
  <w:style w:type="paragraph" w:styleId="Ttulo9">
    <w:name w:val="heading 9"/>
    <w:basedOn w:val="Normal"/>
    <w:next w:val="Normal"/>
    <w:link w:val="Ttulo9Car"/>
    <w:uiPriority w:val="9"/>
    <w:qFormat/>
    <w:rsid w:val="00D36851"/>
    <w:pPr>
      <w:numPr>
        <w:ilvl w:val="8"/>
        <w:numId w:val="9"/>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D36851"/>
    <w:rPr>
      <w:rFonts w:ascii="Garamond" w:hAnsi="Garamond"/>
      <w:b/>
      <w:smallCaps/>
      <w:kern w:val="28"/>
      <w:sz w:val="22"/>
      <w:szCs w:val="16"/>
      <w:lang w:eastAsia="en-US"/>
    </w:rPr>
  </w:style>
  <w:style w:type="character" w:customStyle="1" w:styleId="Ttulo2Car">
    <w:name w:val="Título 2 Car"/>
    <w:link w:val="Ttulo2"/>
    <w:uiPriority w:val="9"/>
    <w:rsid w:val="00D36851"/>
    <w:rPr>
      <w:rFonts w:ascii="Garamond" w:eastAsia="Calibri" w:hAnsi="Garamond" w:cs="Times New Roman"/>
      <w:i/>
      <w:iCs/>
    </w:rPr>
  </w:style>
  <w:style w:type="character" w:customStyle="1" w:styleId="Ttulo3Car">
    <w:name w:val="Título 3 Car"/>
    <w:link w:val="Ttulo3"/>
    <w:uiPriority w:val="9"/>
    <w:semiHidden/>
    <w:rsid w:val="00D36851"/>
    <w:rPr>
      <w:rFonts w:ascii="Book Antiqua" w:eastAsia="Calibri" w:hAnsi="Book Antiqua" w:cs="Times New Roman"/>
      <w:b/>
      <w:iCs/>
      <w:sz w:val="18"/>
    </w:rPr>
  </w:style>
  <w:style w:type="character" w:customStyle="1" w:styleId="Ttulo4Car">
    <w:name w:val="Título 4 Car"/>
    <w:link w:val="Ttulo4"/>
    <w:uiPriority w:val="9"/>
    <w:semiHidden/>
    <w:rsid w:val="00D36851"/>
    <w:rPr>
      <w:rFonts w:ascii="Garamond" w:eastAsia="Calibri" w:hAnsi="Garamond" w:cs="Times New Roman"/>
      <w:i/>
      <w:iCs/>
      <w:sz w:val="18"/>
      <w:szCs w:val="18"/>
    </w:rPr>
  </w:style>
  <w:style w:type="character" w:customStyle="1" w:styleId="Ttulo5Car">
    <w:name w:val="Título 5 Car"/>
    <w:link w:val="Ttulo5"/>
    <w:uiPriority w:val="9"/>
    <w:semiHidden/>
    <w:rsid w:val="00D36851"/>
    <w:rPr>
      <w:rFonts w:ascii="Garamond" w:eastAsia="Calibri" w:hAnsi="Garamond" w:cs="Times New Roman"/>
      <w:sz w:val="18"/>
      <w:szCs w:val="18"/>
    </w:rPr>
  </w:style>
  <w:style w:type="character" w:customStyle="1" w:styleId="Ttulo6Car">
    <w:name w:val="Título 6 Car"/>
    <w:link w:val="Ttulo6"/>
    <w:uiPriority w:val="9"/>
    <w:semiHidden/>
    <w:rsid w:val="00D36851"/>
    <w:rPr>
      <w:rFonts w:ascii="Garamond" w:eastAsia="Calibri" w:hAnsi="Garamond" w:cs="Times New Roman"/>
      <w:i/>
      <w:iCs/>
      <w:sz w:val="16"/>
      <w:szCs w:val="16"/>
    </w:rPr>
  </w:style>
  <w:style w:type="character" w:customStyle="1" w:styleId="Ttulo7Car">
    <w:name w:val="Título 7 Car"/>
    <w:link w:val="Ttulo7"/>
    <w:uiPriority w:val="9"/>
    <w:semiHidden/>
    <w:rsid w:val="00D36851"/>
    <w:rPr>
      <w:rFonts w:ascii="Garamond" w:eastAsia="Calibri" w:hAnsi="Garamond" w:cs="Times New Roman"/>
      <w:sz w:val="16"/>
      <w:szCs w:val="16"/>
    </w:rPr>
  </w:style>
  <w:style w:type="character" w:customStyle="1" w:styleId="Ttulo8Car">
    <w:name w:val="Título 8 Car"/>
    <w:link w:val="Ttulo8"/>
    <w:uiPriority w:val="9"/>
    <w:semiHidden/>
    <w:rsid w:val="00D36851"/>
    <w:rPr>
      <w:rFonts w:ascii="Garamond" w:eastAsia="Calibri" w:hAnsi="Garamond" w:cs="Times New Roman"/>
      <w:i/>
      <w:iCs/>
      <w:sz w:val="16"/>
      <w:szCs w:val="16"/>
    </w:rPr>
  </w:style>
  <w:style w:type="character" w:customStyle="1" w:styleId="Ttulo9Car">
    <w:name w:val="Título 9 Car"/>
    <w:link w:val="Ttulo9"/>
    <w:uiPriority w:val="9"/>
    <w:semiHidden/>
    <w:rsid w:val="00D36851"/>
    <w:rPr>
      <w:rFonts w:ascii="Garamond" w:eastAsia="Calibri" w:hAnsi="Garamond" w:cs="Times New Roman"/>
      <w:sz w:val="16"/>
      <w:szCs w:val="16"/>
    </w:rPr>
  </w:style>
  <w:style w:type="paragraph" w:styleId="Descripcin">
    <w:name w:val="caption"/>
    <w:basedOn w:val="Normal"/>
    <w:next w:val="Normal"/>
    <w:uiPriority w:val="35"/>
    <w:qFormat/>
    <w:rsid w:val="00D36851"/>
    <w:pPr>
      <w:keepNext/>
      <w:tabs>
        <w:tab w:val="left" w:pos="5103"/>
      </w:tabs>
      <w:spacing w:after="60"/>
      <w:ind w:firstLine="0"/>
      <w:jc w:val="left"/>
    </w:pPr>
    <w:rPr>
      <w:b/>
      <w:bCs/>
      <w:sz w:val="18"/>
      <w:szCs w:val="18"/>
    </w:rPr>
  </w:style>
  <w:style w:type="paragraph" w:styleId="Subttulo">
    <w:name w:val="Subtitle"/>
    <w:basedOn w:val="Normal"/>
    <w:next w:val="Normal"/>
    <w:link w:val="SubttuloCar"/>
    <w:qFormat/>
    <w:rsid w:val="00D36851"/>
    <w:pPr>
      <w:spacing w:after="60"/>
      <w:ind w:firstLine="0"/>
      <w:jc w:val="right"/>
      <w:outlineLvl w:val="1"/>
    </w:pPr>
    <w:rPr>
      <w:sz w:val="24"/>
      <w:szCs w:val="24"/>
    </w:rPr>
  </w:style>
  <w:style w:type="character" w:customStyle="1" w:styleId="SubttuloCar">
    <w:name w:val="Subtítulo Car"/>
    <w:link w:val="Subttulo"/>
    <w:rsid w:val="00D36851"/>
    <w:rPr>
      <w:rFonts w:ascii="Garamond" w:eastAsia="Calibri" w:hAnsi="Garamond" w:cs="Times New Roman"/>
      <w:sz w:val="24"/>
      <w:szCs w:val="24"/>
    </w:rPr>
  </w:style>
  <w:style w:type="paragraph" w:customStyle="1" w:styleId="Referencias">
    <w:name w:val="Referencias"/>
    <w:basedOn w:val="Normal"/>
    <w:qFormat/>
    <w:rsid w:val="00BD634A"/>
    <w:pPr>
      <w:shd w:val="clear" w:color="auto" w:fill="FFFFFF"/>
      <w:spacing w:before="60" w:after="60"/>
      <w:ind w:left="227" w:hanging="227"/>
      <w:jc w:val="left"/>
    </w:pPr>
    <w:rPr>
      <w:rFonts w:ascii="Arial" w:hAnsi="Arial" w:cs="Arial"/>
      <w:color w:val="000000"/>
      <w:sz w:val="14"/>
      <w:szCs w:val="13"/>
    </w:rPr>
  </w:style>
  <w:style w:type="paragraph" w:customStyle="1" w:styleId="Figura">
    <w:name w:val="Figura"/>
    <w:basedOn w:val="Normal"/>
    <w:autoRedefine/>
    <w:qFormat/>
    <w:rsid w:val="002829CD"/>
    <w:pPr>
      <w:ind w:firstLine="0"/>
    </w:pPr>
    <w:rPr>
      <w:sz w:val="18"/>
      <w:szCs w:val="18"/>
    </w:rPr>
  </w:style>
  <w:style w:type="paragraph" w:customStyle="1" w:styleId="Tipologa">
    <w:name w:val="Tipología"/>
    <w:basedOn w:val="Normal"/>
    <w:qFormat/>
    <w:rsid w:val="00D36851"/>
    <w:pPr>
      <w:spacing w:before="60" w:after="0"/>
      <w:jc w:val="right"/>
    </w:pPr>
    <w:rPr>
      <w:smallCaps/>
      <w:sz w:val="20"/>
      <w:szCs w:val="24"/>
    </w:rPr>
  </w:style>
  <w:style w:type="paragraph" w:customStyle="1" w:styleId="NombreArtculo">
    <w:name w:val="Nombre Artículo"/>
    <w:basedOn w:val="Normal"/>
    <w:qFormat/>
    <w:rsid w:val="00D36851"/>
    <w:pPr>
      <w:spacing w:before="360" w:after="60"/>
      <w:ind w:firstLine="0"/>
      <w:jc w:val="right"/>
    </w:pPr>
    <w:rPr>
      <w:sz w:val="40"/>
      <w:szCs w:val="24"/>
      <w:lang w:val="pt-BR"/>
    </w:rPr>
  </w:style>
  <w:style w:type="paragraph" w:customStyle="1" w:styleId="Autor">
    <w:name w:val="Autor"/>
    <w:basedOn w:val="Normal"/>
    <w:qFormat/>
    <w:rsid w:val="00D36851"/>
    <w:pPr>
      <w:widowControl/>
      <w:autoSpaceDE w:val="0"/>
      <w:autoSpaceDN w:val="0"/>
      <w:spacing w:after="0" w:line="240" w:lineRule="auto"/>
      <w:ind w:firstLine="0"/>
      <w:jc w:val="right"/>
    </w:pPr>
    <w:rPr>
      <w:sz w:val="24"/>
      <w:szCs w:val="14"/>
    </w:rPr>
  </w:style>
  <w:style w:type="paragraph" w:customStyle="1" w:styleId="e-mail">
    <w:name w:val="e-mail"/>
    <w:basedOn w:val="Normal"/>
    <w:qFormat/>
    <w:rsid w:val="00D36851"/>
    <w:pPr>
      <w:spacing w:after="0"/>
      <w:ind w:left="357"/>
      <w:jc w:val="right"/>
    </w:pPr>
    <w:rPr>
      <w:sz w:val="18"/>
      <w:szCs w:val="18"/>
    </w:rPr>
  </w:style>
  <w:style w:type="paragraph" w:customStyle="1" w:styleId="Institucion">
    <w:name w:val="Institucion"/>
    <w:basedOn w:val="e-mail"/>
    <w:qFormat/>
    <w:rsid w:val="00D36851"/>
    <w:rPr>
      <w:rFonts w:eastAsia="Arial"/>
      <w:b/>
      <w:spacing w:val="2"/>
    </w:rPr>
  </w:style>
  <w:style w:type="paragraph" w:customStyle="1" w:styleId="Resumen">
    <w:name w:val="Resumen"/>
    <w:basedOn w:val="Normal"/>
    <w:qFormat/>
    <w:rsid w:val="00D36851"/>
    <w:pPr>
      <w:spacing w:before="240"/>
      <w:ind w:firstLine="0"/>
    </w:pPr>
    <w:rPr>
      <w:b/>
      <w:bCs/>
      <w:i/>
      <w:sz w:val="20"/>
      <w:szCs w:val="20"/>
      <w:lang w:val="es-ES"/>
    </w:rPr>
  </w:style>
  <w:style w:type="paragraph" w:customStyle="1" w:styleId="Keywords">
    <w:name w:val="Keywords"/>
    <w:basedOn w:val="Normal"/>
    <w:autoRedefine/>
    <w:qFormat/>
    <w:rsid w:val="00105580"/>
    <w:pPr>
      <w:spacing w:after="0"/>
      <w:ind w:firstLine="0"/>
    </w:pPr>
    <w:rPr>
      <w:sz w:val="20"/>
      <w:szCs w:val="20"/>
      <w:lang w:val="en-US"/>
    </w:rPr>
  </w:style>
  <w:style w:type="paragraph" w:customStyle="1" w:styleId="Interiordetabla">
    <w:name w:val="Interior de tabla"/>
    <w:basedOn w:val="Normal"/>
    <w:autoRedefine/>
    <w:qFormat/>
    <w:rsid w:val="00D36851"/>
    <w:pPr>
      <w:spacing w:before="20" w:after="20" w:line="240" w:lineRule="auto"/>
      <w:ind w:firstLine="0"/>
      <w:jc w:val="left"/>
    </w:pPr>
    <w:rPr>
      <w:rFonts w:eastAsia="Batang"/>
      <w:sz w:val="18"/>
    </w:rPr>
  </w:style>
  <w:style w:type="paragraph" w:customStyle="1" w:styleId="Bloqueblanco">
    <w:name w:val="Bloque blanco"/>
    <w:basedOn w:val="Normal"/>
    <w:autoRedefine/>
    <w:qFormat/>
    <w:rsid w:val="00D36851"/>
    <w:pPr>
      <w:spacing w:after="20"/>
    </w:pPr>
    <w:rPr>
      <w:sz w:val="12"/>
      <w:szCs w:val="18"/>
    </w:rPr>
  </w:style>
  <w:style w:type="paragraph" w:customStyle="1" w:styleId="Recibido">
    <w:name w:val="Recibido"/>
    <w:basedOn w:val="Tipologa"/>
    <w:qFormat/>
    <w:rsid w:val="00D36851"/>
    <w:pPr>
      <w:spacing w:before="0" w:after="120"/>
    </w:pPr>
    <w:rPr>
      <w:sz w:val="12"/>
    </w:rPr>
  </w:style>
  <w:style w:type="paragraph" w:customStyle="1" w:styleId="TextoAbstract">
    <w:name w:val="Texto Abstract"/>
    <w:basedOn w:val="Normal"/>
    <w:qFormat/>
    <w:rsid w:val="00D36851"/>
    <w:pPr>
      <w:spacing w:line="240" w:lineRule="auto"/>
      <w:ind w:firstLine="0"/>
    </w:pPr>
    <w:rPr>
      <w:i/>
      <w:sz w:val="20"/>
      <w:szCs w:val="20"/>
    </w:rPr>
  </w:style>
  <w:style w:type="paragraph" w:styleId="Piedepgina">
    <w:name w:val="footer"/>
    <w:basedOn w:val="Normal"/>
    <w:link w:val="PiedepginaCar"/>
    <w:uiPriority w:val="99"/>
    <w:rsid w:val="00123F9F"/>
    <w:pPr>
      <w:tabs>
        <w:tab w:val="center" w:pos="4320"/>
        <w:tab w:val="right" w:pos="8640"/>
      </w:tabs>
    </w:pPr>
  </w:style>
  <w:style w:type="character" w:customStyle="1" w:styleId="PiedepginaCar">
    <w:name w:val="Pie de página Car"/>
    <w:link w:val="Piedepgina"/>
    <w:rsid w:val="00123F9F"/>
    <w:rPr>
      <w:rFonts w:ascii="Garamond" w:hAnsi="Garamond" w:cs="Times New Roman"/>
    </w:rPr>
  </w:style>
  <w:style w:type="paragraph" w:customStyle="1" w:styleId="Arribapar">
    <w:name w:val="Arriba par"/>
    <w:basedOn w:val="Normal"/>
    <w:qFormat/>
    <w:rsid w:val="006A2621"/>
    <w:pPr>
      <w:spacing w:line="240" w:lineRule="auto"/>
      <w:ind w:firstLine="0"/>
      <w:jc w:val="left"/>
    </w:pPr>
    <w:rPr>
      <w:sz w:val="16"/>
      <w:szCs w:val="14"/>
    </w:rPr>
  </w:style>
  <w:style w:type="paragraph" w:styleId="Textodeglobo">
    <w:name w:val="Balloon Text"/>
    <w:basedOn w:val="Normal"/>
    <w:link w:val="TextodegloboCar"/>
    <w:uiPriority w:val="99"/>
    <w:semiHidden/>
    <w:unhideWhenUsed/>
    <w:rsid w:val="00123F9F"/>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23F9F"/>
    <w:rPr>
      <w:rFonts w:ascii="Tahoma" w:hAnsi="Tahoma" w:cs="Tahoma"/>
      <w:sz w:val="16"/>
      <w:szCs w:val="16"/>
    </w:rPr>
  </w:style>
  <w:style w:type="paragraph" w:customStyle="1" w:styleId="Listavistosa-nfasis11">
    <w:name w:val="Lista vistosa - Énfasis 11"/>
    <w:basedOn w:val="Normal"/>
    <w:uiPriority w:val="34"/>
    <w:qFormat/>
    <w:rsid w:val="009F6736"/>
    <w:pPr>
      <w:ind w:left="720"/>
      <w:contextualSpacing/>
    </w:pPr>
  </w:style>
  <w:style w:type="paragraph" w:customStyle="1" w:styleId="Listado">
    <w:name w:val="Listado"/>
    <w:basedOn w:val="Listavistosa-nfasis11"/>
    <w:qFormat/>
    <w:rsid w:val="009F6736"/>
    <w:pPr>
      <w:numPr>
        <w:numId w:val="11"/>
      </w:numPr>
      <w:ind w:left="568" w:hanging="284"/>
    </w:pPr>
  </w:style>
  <w:style w:type="paragraph" w:styleId="Encabezado">
    <w:name w:val="header"/>
    <w:basedOn w:val="Normal"/>
    <w:link w:val="EncabezadoCar"/>
    <w:uiPriority w:val="99"/>
    <w:unhideWhenUsed/>
    <w:rsid w:val="009F6736"/>
    <w:pPr>
      <w:tabs>
        <w:tab w:val="center" w:pos="4419"/>
        <w:tab w:val="right" w:pos="8838"/>
      </w:tabs>
      <w:spacing w:after="0" w:line="240" w:lineRule="auto"/>
    </w:pPr>
  </w:style>
  <w:style w:type="character" w:customStyle="1" w:styleId="EncabezadoCar">
    <w:name w:val="Encabezado Car"/>
    <w:link w:val="Encabezado"/>
    <w:uiPriority w:val="99"/>
    <w:rsid w:val="009F6736"/>
    <w:rPr>
      <w:rFonts w:ascii="Garamond" w:hAnsi="Garamond" w:cs="Times New Roman"/>
    </w:rPr>
  </w:style>
  <w:style w:type="paragraph" w:customStyle="1" w:styleId="EncabezadoMD">
    <w:name w:val="Encabezado MD"/>
    <w:basedOn w:val="Normal"/>
    <w:qFormat/>
    <w:rsid w:val="006A2621"/>
    <w:pPr>
      <w:spacing w:line="240" w:lineRule="auto"/>
      <w:ind w:firstLine="0"/>
      <w:jc w:val="right"/>
    </w:pPr>
    <w:rPr>
      <w:sz w:val="16"/>
      <w:szCs w:val="14"/>
    </w:rPr>
  </w:style>
  <w:style w:type="character" w:styleId="Hipervnculo">
    <w:name w:val="Hyperlink"/>
    <w:uiPriority w:val="99"/>
    <w:unhideWhenUsed/>
    <w:rsid w:val="00105580"/>
    <w:rPr>
      <w:color w:val="0000FF"/>
      <w:u w:val="single"/>
    </w:rPr>
  </w:style>
  <w:style w:type="paragraph" w:customStyle="1" w:styleId="CM17">
    <w:name w:val="CM17"/>
    <w:basedOn w:val="Normal"/>
    <w:next w:val="Normal"/>
    <w:rsid w:val="005B486C"/>
    <w:pPr>
      <w:widowControl/>
      <w:autoSpaceDE w:val="0"/>
      <w:autoSpaceDN w:val="0"/>
      <w:adjustRightInd w:val="0"/>
      <w:spacing w:after="240" w:line="240" w:lineRule="auto"/>
      <w:ind w:firstLine="0"/>
      <w:jc w:val="left"/>
    </w:pPr>
    <w:rPr>
      <w:rFonts w:ascii="Helvetica" w:eastAsia="Times New Roman" w:hAnsi="Helvetica"/>
      <w:sz w:val="24"/>
      <w:szCs w:val="24"/>
      <w:lang w:val="es-ES" w:eastAsia="es-ES"/>
    </w:rPr>
  </w:style>
  <w:style w:type="paragraph" w:customStyle="1" w:styleId="CM18Arial">
    <w:name w:val="CM18 + Arial"/>
    <w:aliases w:val="10 pt,Negrita"/>
    <w:basedOn w:val="CM17"/>
    <w:rsid w:val="00BD1C7C"/>
    <w:pPr>
      <w:spacing w:after="0"/>
      <w:jc w:val="both"/>
    </w:pPr>
    <w:rPr>
      <w:rFonts w:ascii="Arial" w:hAnsi="Arial" w:cs="Arial"/>
      <w:b/>
      <w:sz w:val="20"/>
      <w:szCs w:val="20"/>
    </w:rPr>
  </w:style>
  <w:style w:type="character" w:styleId="Refdecomentario">
    <w:name w:val="annotation reference"/>
    <w:uiPriority w:val="99"/>
    <w:semiHidden/>
    <w:unhideWhenUsed/>
    <w:rsid w:val="000776CF"/>
    <w:rPr>
      <w:sz w:val="16"/>
      <w:szCs w:val="16"/>
    </w:rPr>
  </w:style>
  <w:style w:type="paragraph" w:styleId="Textocomentario">
    <w:name w:val="annotation text"/>
    <w:basedOn w:val="Normal"/>
    <w:link w:val="TextocomentarioCar"/>
    <w:uiPriority w:val="99"/>
    <w:unhideWhenUsed/>
    <w:rsid w:val="000776CF"/>
    <w:rPr>
      <w:sz w:val="20"/>
      <w:szCs w:val="20"/>
    </w:rPr>
  </w:style>
  <w:style w:type="character" w:customStyle="1" w:styleId="TextocomentarioCar">
    <w:name w:val="Texto comentario Car"/>
    <w:link w:val="Textocomentario"/>
    <w:uiPriority w:val="99"/>
    <w:rsid w:val="000776CF"/>
    <w:rPr>
      <w:rFonts w:ascii="Garamond" w:hAnsi="Garamond"/>
      <w:lang w:val="es-CO" w:eastAsia="en-US"/>
    </w:rPr>
  </w:style>
  <w:style w:type="paragraph" w:styleId="Asuntodelcomentario">
    <w:name w:val="annotation subject"/>
    <w:basedOn w:val="Textocomentario"/>
    <w:next w:val="Textocomentario"/>
    <w:link w:val="AsuntodelcomentarioCar"/>
    <w:uiPriority w:val="99"/>
    <w:semiHidden/>
    <w:unhideWhenUsed/>
    <w:rsid w:val="000776CF"/>
    <w:rPr>
      <w:b/>
      <w:bCs/>
    </w:rPr>
  </w:style>
  <w:style w:type="character" w:customStyle="1" w:styleId="AsuntodelcomentarioCar">
    <w:name w:val="Asunto del comentario Car"/>
    <w:link w:val="Asuntodelcomentario"/>
    <w:uiPriority w:val="99"/>
    <w:semiHidden/>
    <w:rsid w:val="000776CF"/>
    <w:rPr>
      <w:rFonts w:ascii="Garamond" w:hAnsi="Garamond"/>
      <w:b/>
      <w:bCs/>
      <w:lang w:val="es-CO" w:eastAsia="en-US"/>
    </w:rPr>
  </w:style>
  <w:style w:type="paragraph" w:customStyle="1" w:styleId="Default">
    <w:name w:val="Default"/>
    <w:rsid w:val="000D5D66"/>
    <w:pPr>
      <w:autoSpaceDE w:val="0"/>
      <w:autoSpaceDN w:val="0"/>
      <w:adjustRightInd w:val="0"/>
    </w:pPr>
    <w:rPr>
      <w:rFonts w:ascii="Garamond" w:hAnsi="Garamond" w:cs="Garamond"/>
      <w:color w:val="000000"/>
      <w:sz w:val="24"/>
      <w:szCs w:val="24"/>
      <w:lang w:eastAsia="en-US"/>
    </w:rPr>
  </w:style>
  <w:style w:type="character" w:styleId="Mencinsinresolver">
    <w:name w:val="Unresolved Mention"/>
    <w:basedOn w:val="Fuentedeprrafopredeter"/>
    <w:uiPriority w:val="47"/>
    <w:rsid w:val="008D3498"/>
    <w:rPr>
      <w:color w:val="605E5C"/>
      <w:shd w:val="clear" w:color="auto" w:fill="E1DFDD"/>
    </w:rPr>
  </w:style>
  <w:style w:type="character" w:styleId="Hipervnculovisitado">
    <w:name w:val="FollowedHyperlink"/>
    <w:basedOn w:val="Fuentedeprrafopredeter"/>
    <w:uiPriority w:val="99"/>
    <w:semiHidden/>
    <w:unhideWhenUsed/>
    <w:rsid w:val="008D3498"/>
    <w:rPr>
      <w:color w:val="954F72" w:themeColor="followedHyperlink"/>
      <w:u w:val="single"/>
    </w:rPr>
  </w:style>
  <w:style w:type="character" w:styleId="Textodelmarcadordeposicin">
    <w:name w:val="Placeholder Text"/>
    <w:basedOn w:val="Fuentedeprrafopredeter"/>
    <w:uiPriority w:val="99"/>
    <w:unhideWhenUsed/>
    <w:rsid w:val="008D3498"/>
    <w:rPr>
      <w:color w:val="808080"/>
    </w:rPr>
  </w:style>
  <w:style w:type="paragraph" w:customStyle="1" w:styleId="TableTitle">
    <w:name w:val="Table Title"/>
    <w:basedOn w:val="Normal"/>
    <w:rsid w:val="0085759B"/>
    <w:pPr>
      <w:widowControl/>
      <w:autoSpaceDE w:val="0"/>
      <w:autoSpaceDN w:val="0"/>
      <w:spacing w:after="0" w:line="240" w:lineRule="auto"/>
      <w:ind w:firstLine="0"/>
      <w:jc w:val="center"/>
    </w:pPr>
    <w:rPr>
      <w:rFonts w:ascii="Times New Roman" w:eastAsia="Times New Roman" w:hAnsi="Times New Roman"/>
      <w:smallCaps/>
      <w:sz w:val="18"/>
      <w:szCs w:val="16"/>
      <w:lang w:val="es-EC"/>
    </w:rPr>
  </w:style>
  <w:style w:type="paragraph" w:styleId="Prrafodelista">
    <w:name w:val="List Paragraph"/>
    <w:basedOn w:val="Normal"/>
    <w:uiPriority w:val="72"/>
    <w:qFormat/>
    <w:rsid w:val="00DC43CD"/>
    <w:pPr>
      <w:ind w:left="720"/>
      <w:contextualSpacing/>
    </w:pPr>
  </w:style>
  <w:style w:type="paragraph" w:styleId="TtuloTDC">
    <w:name w:val="TOC Heading"/>
    <w:basedOn w:val="Ttulo1"/>
    <w:next w:val="Normal"/>
    <w:uiPriority w:val="39"/>
    <w:unhideWhenUsed/>
    <w:qFormat/>
    <w:rsid w:val="00B97748"/>
    <w:pPr>
      <w:keepLines/>
      <w:widowControl/>
      <w:numPr>
        <w:numId w:val="0"/>
      </w:numPr>
      <w:spacing w:before="240" w:after="0" w:line="259" w:lineRule="auto"/>
      <w:jc w:val="left"/>
      <w:outlineLvl w:val="9"/>
    </w:pPr>
    <w:rPr>
      <w:rFonts w:asciiTheme="majorHAnsi" w:eastAsiaTheme="majorEastAsia" w:hAnsiTheme="majorHAnsi" w:cstheme="majorBidi"/>
      <w:b w:val="0"/>
      <w:smallCaps w:val="0"/>
      <w:color w:val="2F5496" w:themeColor="accent1" w:themeShade="BF"/>
      <w:kern w:val="0"/>
      <w:sz w:val="32"/>
      <w:szCs w:val="32"/>
      <w:lang w:eastAsia="es-CO"/>
    </w:rPr>
  </w:style>
  <w:style w:type="paragraph" w:styleId="TDC1">
    <w:name w:val="toc 1"/>
    <w:basedOn w:val="Normal"/>
    <w:next w:val="Normal"/>
    <w:autoRedefine/>
    <w:uiPriority w:val="39"/>
    <w:unhideWhenUsed/>
    <w:rsid w:val="00B97748"/>
    <w:pPr>
      <w:spacing w:after="100"/>
    </w:pPr>
  </w:style>
  <w:style w:type="paragraph" w:styleId="TDC2">
    <w:name w:val="toc 2"/>
    <w:basedOn w:val="Normal"/>
    <w:next w:val="Normal"/>
    <w:autoRedefine/>
    <w:uiPriority w:val="39"/>
    <w:unhideWhenUsed/>
    <w:rsid w:val="009415EC"/>
    <w:pPr>
      <w:spacing w:after="100"/>
      <w:ind w:left="220"/>
    </w:pPr>
  </w:style>
  <w:style w:type="paragraph" w:styleId="TDC3">
    <w:name w:val="toc 3"/>
    <w:basedOn w:val="Normal"/>
    <w:next w:val="Normal"/>
    <w:autoRedefine/>
    <w:uiPriority w:val="39"/>
    <w:unhideWhenUsed/>
    <w:rsid w:val="001320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43872">
      <w:bodyDiv w:val="1"/>
      <w:marLeft w:val="0"/>
      <w:marRight w:val="0"/>
      <w:marTop w:val="0"/>
      <w:marBottom w:val="0"/>
      <w:divBdr>
        <w:top w:val="none" w:sz="0" w:space="0" w:color="auto"/>
        <w:left w:val="none" w:sz="0" w:space="0" w:color="auto"/>
        <w:bottom w:val="none" w:sz="0" w:space="0" w:color="auto"/>
        <w:right w:val="none" w:sz="0" w:space="0" w:color="auto"/>
      </w:divBdr>
    </w:div>
    <w:div w:id="432826073">
      <w:bodyDiv w:val="1"/>
      <w:marLeft w:val="0"/>
      <w:marRight w:val="0"/>
      <w:marTop w:val="0"/>
      <w:marBottom w:val="0"/>
      <w:divBdr>
        <w:top w:val="none" w:sz="0" w:space="0" w:color="auto"/>
        <w:left w:val="none" w:sz="0" w:space="0" w:color="auto"/>
        <w:bottom w:val="none" w:sz="0" w:space="0" w:color="auto"/>
        <w:right w:val="none" w:sz="0" w:space="0" w:color="auto"/>
      </w:divBdr>
    </w:div>
    <w:div w:id="1021317915">
      <w:bodyDiv w:val="1"/>
      <w:marLeft w:val="0"/>
      <w:marRight w:val="0"/>
      <w:marTop w:val="0"/>
      <w:marBottom w:val="0"/>
      <w:divBdr>
        <w:top w:val="none" w:sz="0" w:space="0" w:color="auto"/>
        <w:left w:val="none" w:sz="0" w:space="0" w:color="auto"/>
        <w:bottom w:val="none" w:sz="0" w:space="0" w:color="auto"/>
        <w:right w:val="none" w:sz="0" w:space="0" w:color="auto"/>
      </w:divBdr>
    </w:div>
    <w:div w:id="1090665513">
      <w:bodyDiv w:val="1"/>
      <w:marLeft w:val="0"/>
      <w:marRight w:val="0"/>
      <w:marTop w:val="0"/>
      <w:marBottom w:val="0"/>
      <w:divBdr>
        <w:top w:val="none" w:sz="0" w:space="0" w:color="auto"/>
        <w:left w:val="none" w:sz="0" w:space="0" w:color="auto"/>
        <w:bottom w:val="none" w:sz="0" w:space="0" w:color="auto"/>
        <w:right w:val="none" w:sz="0" w:space="0" w:color="auto"/>
      </w:divBdr>
    </w:div>
    <w:div w:id="1241718717">
      <w:bodyDiv w:val="1"/>
      <w:marLeft w:val="0"/>
      <w:marRight w:val="0"/>
      <w:marTop w:val="0"/>
      <w:marBottom w:val="0"/>
      <w:divBdr>
        <w:top w:val="none" w:sz="0" w:space="0" w:color="auto"/>
        <w:left w:val="none" w:sz="0" w:space="0" w:color="auto"/>
        <w:bottom w:val="none" w:sz="0" w:space="0" w:color="auto"/>
        <w:right w:val="none" w:sz="0" w:space="0" w:color="auto"/>
      </w:divBdr>
    </w:div>
    <w:div w:id="159423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sebastian.gonzalez_z@uao.edu.co"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mailto:pablo.quinones@uao.edu.co" TargetMode="Externa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orge.fong@uao.edu.co" TargetMode="External"/><Relationship Id="rId24" Type="http://schemas.openxmlformats.org/officeDocument/2006/relationships/image" Target="media/image7.png"/><Relationship Id="rId32" Type="http://schemas.openxmlformats.org/officeDocument/2006/relationships/header" Target="header2.xml"/><Relationship Id="rId5"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hyperlink" Target="mailto:autor1@uao.edu.co" TargetMode="Externa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microsoft.com/office/2011/relationships/people" Target="peop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castano\Escritorio\Plantilla%20Ingenium.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784296-C15A-4BC0-B781-CF8407068B9F}">
  <we:reference id="wa200005502" version="1.0.0.11" store="en-US" storeType="OMEX"/>
  <we:alternateReferences>
    <we:reference id="WA200005502" version="1.0.0.11" store="" storeType="OMEX"/>
  </we:alternateReferences>
  <we:properties>
    <we:property name="docId" value="&quot;OzR3tFjdv9Iz8_ZICPB1U&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cfe6cfd-fecc-4d3e-976e-b88fd560bb7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F7546F2316F104AA7412E472CA23E6C" ma:contentTypeVersion="12" ma:contentTypeDescription="Crear nuevo documento." ma:contentTypeScope="" ma:versionID="4f2b4d59ba70a3aafa21a8174fd314e5">
  <xsd:schema xmlns:xsd="http://www.w3.org/2001/XMLSchema" xmlns:xs="http://www.w3.org/2001/XMLSchema" xmlns:p="http://schemas.microsoft.com/office/2006/metadata/properties" xmlns:ns3="6cfe6cfd-fecc-4d3e-976e-b88fd560bb74" xmlns:ns4="e3f3a760-4a09-441a-99e3-ed7b9951430d" targetNamespace="http://schemas.microsoft.com/office/2006/metadata/properties" ma:root="true" ma:fieldsID="b6f2fe38a94d6d01d40fd6da7244cd8c" ns3:_="" ns4:_="">
    <xsd:import namespace="6cfe6cfd-fecc-4d3e-976e-b88fd560bb74"/>
    <xsd:import namespace="e3f3a760-4a09-441a-99e3-ed7b995143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_activity"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e6cfd-fecc-4d3e-976e-b88fd560bb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f3a760-4a09-441a-99e3-ed7b9951430d"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47F10D-FD1D-401B-8E9F-D69F5FBAB632}">
  <ds:schemaRefs>
    <ds:schemaRef ds:uri="http://schemas.microsoft.com/office/2006/metadata/properties"/>
    <ds:schemaRef ds:uri="http://schemas.microsoft.com/office/infopath/2007/PartnerControls"/>
    <ds:schemaRef ds:uri="6cfe6cfd-fecc-4d3e-976e-b88fd560bb74"/>
  </ds:schemaRefs>
</ds:datastoreItem>
</file>

<file path=customXml/itemProps2.xml><?xml version="1.0" encoding="utf-8"?>
<ds:datastoreItem xmlns:ds="http://schemas.openxmlformats.org/officeDocument/2006/customXml" ds:itemID="{B6C2C11C-472B-4A3D-814E-1933032E6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e6cfd-fecc-4d3e-976e-b88fd560bb74"/>
    <ds:schemaRef ds:uri="e3f3a760-4a09-441a-99e3-ed7b995143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2C7852-D08A-4C6F-835A-C5A46C0D9A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Ingenium</Template>
  <TotalTime>1</TotalTime>
  <Pages>14</Pages>
  <Words>5030</Words>
  <Characters>27670</Characters>
  <Application>Microsoft Office Word</Application>
  <DocSecurity>0</DocSecurity>
  <Lines>230</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32635</CharactersWithSpaces>
  <SharedDoc>false</SharedDoc>
  <HLinks>
    <vt:vector size="282" baseType="variant">
      <vt:variant>
        <vt:i4>2031678</vt:i4>
      </vt:variant>
      <vt:variant>
        <vt:i4>266</vt:i4>
      </vt:variant>
      <vt:variant>
        <vt:i4>0</vt:i4>
      </vt:variant>
      <vt:variant>
        <vt:i4>5</vt:i4>
      </vt:variant>
      <vt:variant>
        <vt:lpwstr/>
      </vt:variant>
      <vt:variant>
        <vt:lpwstr>_Toc182540957</vt:lpwstr>
      </vt:variant>
      <vt:variant>
        <vt:i4>2031678</vt:i4>
      </vt:variant>
      <vt:variant>
        <vt:i4>260</vt:i4>
      </vt:variant>
      <vt:variant>
        <vt:i4>0</vt:i4>
      </vt:variant>
      <vt:variant>
        <vt:i4>5</vt:i4>
      </vt:variant>
      <vt:variant>
        <vt:lpwstr/>
      </vt:variant>
      <vt:variant>
        <vt:lpwstr>_Toc182540956</vt:lpwstr>
      </vt:variant>
      <vt:variant>
        <vt:i4>2031678</vt:i4>
      </vt:variant>
      <vt:variant>
        <vt:i4>254</vt:i4>
      </vt:variant>
      <vt:variant>
        <vt:i4>0</vt:i4>
      </vt:variant>
      <vt:variant>
        <vt:i4>5</vt:i4>
      </vt:variant>
      <vt:variant>
        <vt:lpwstr/>
      </vt:variant>
      <vt:variant>
        <vt:lpwstr>_Toc182540955</vt:lpwstr>
      </vt:variant>
      <vt:variant>
        <vt:i4>2031678</vt:i4>
      </vt:variant>
      <vt:variant>
        <vt:i4>248</vt:i4>
      </vt:variant>
      <vt:variant>
        <vt:i4>0</vt:i4>
      </vt:variant>
      <vt:variant>
        <vt:i4>5</vt:i4>
      </vt:variant>
      <vt:variant>
        <vt:lpwstr/>
      </vt:variant>
      <vt:variant>
        <vt:lpwstr>_Toc182540954</vt:lpwstr>
      </vt:variant>
      <vt:variant>
        <vt:i4>2031678</vt:i4>
      </vt:variant>
      <vt:variant>
        <vt:i4>242</vt:i4>
      </vt:variant>
      <vt:variant>
        <vt:i4>0</vt:i4>
      </vt:variant>
      <vt:variant>
        <vt:i4>5</vt:i4>
      </vt:variant>
      <vt:variant>
        <vt:lpwstr/>
      </vt:variant>
      <vt:variant>
        <vt:lpwstr>_Toc182540953</vt:lpwstr>
      </vt:variant>
      <vt:variant>
        <vt:i4>2031678</vt:i4>
      </vt:variant>
      <vt:variant>
        <vt:i4>236</vt:i4>
      </vt:variant>
      <vt:variant>
        <vt:i4>0</vt:i4>
      </vt:variant>
      <vt:variant>
        <vt:i4>5</vt:i4>
      </vt:variant>
      <vt:variant>
        <vt:lpwstr/>
      </vt:variant>
      <vt:variant>
        <vt:lpwstr>_Toc182540952</vt:lpwstr>
      </vt:variant>
      <vt:variant>
        <vt:i4>2031678</vt:i4>
      </vt:variant>
      <vt:variant>
        <vt:i4>230</vt:i4>
      </vt:variant>
      <vt:variant>
        <vt:i4>0</vt:i4>
      </vt:variant>
      <vt:variant>
        <vt:i4>5</vt:i4>
      </vt:variant>
      <vt:variant>
        <vt:lpwstr/>
      </vt:variant>
      <vt:variant>
        <vt:lpwstr>_Toc182540951</vt:lpwstr>
      </vt:variant>
      <vt:variant>
        <vt:i4>2031678</vt:i4>
      </vt:variant>
      <vt:variant>
        <vt:i4>224</vt:i4>
      </vt:variant>
      <vt:variant>
        <vt:i4>0</vt:i4>
      </vt:variant>
      <vt:variant>
        <vt:i4>5</vt:i4>
      </vt:variant>
      <vt:variant>
        <vt:lpwstr/>
      </vt:variant>
      <vt:variant>
        <vt:lpwstr>_Toc182540950</vt:lpwstr>
      </vt:variant>
      <vt:variant>
        <vt:i4>1966142</vt:i4>
      </vt:variant>
      <vt:variant>
        <vt:i4>218</vt:i4>
      </vt:variant>
      <vt:variant>
        <vt:i4>0</vt:i4>
      </vt:variant>
      <vt:variant>
        <vt:i4>5</vt:i4>
      </vt:variant>
      <vt:variant>
        <vt:lpwstr/>
      </vt:variant>
      <vt:variant>
        <vt:lpwstr>_Toc182540949</vt:lpwstr>
      </vt:variant>
      <vt:variant>
        <vt:i4>1966142</vt:i4>
      </vt:variant>
      <vt:variant>
        <vt:i4>212</vt:i4>
      </vt:variant>
      <vt:variant>
        <vt:i4>0</vt:i4>
      </vt:variant>
      <vt:variant>
        <vt:i4>5</vt:i4>
      </vt:variant>
      <vt:variant>
        <vt:lpwstr/>
      </vt:variant>
      <vt:variant>
        <vt:lpwstr>_Toc182540948</vt:lpwstr>
      </vt:variant>
      <vt:variant>
        <vt:i4>1966142</vt:i4>
      </vt:variant>
      <vt:variant>
        <vt:i4>206</vt:i4>
      </vt:variant>
      <vt:variant>
        <vt:i4>0</vt:i4>
      </vt:variant>
      <vt:variant>
        <vt:i4>5</vt:i4>
      </vt:variant>
      <vt:variant>
        <vt:lpwstr/>
      </vt:variant>
      <vt:variant>
        <vt:lpwstr>_Toc182540947</vt:lpwstr>
      </vt:variant>
      <vt:variant>
        <vt:i4>1966142</vt:i4>
      </vt:variant>
      <vt:variant>
        <vt:i4>200</vt:i4>
      </vt:variant>
      <vt:variant>
        <vt:i4>0</vt:i4>
      </vt:variant>
      <vt:variant>
        <vt:i4>5</vt:i4>
      </vt:variant>
      <vt:variant>
        <vt:lpwstr/>
      </vt:variant>
      <vt:variant>
        <vt:lpwstr>_Toc182540946</vt:lpwstr>
      </vt:variant>
      <vt:variant>
        <vt:i4>1966142</vt:i4>
      </vt:variant>
      <vt:variant>
        <vt:i4>194</vt:i4>
      </vt:variant>
      <vt:variant>
        <vt:i4>0</vt:i4>
      </vt:variant>
      <vt:variant>
        <vt:i4>5</vt:i4>
      </vt:variant>
      <vt:variant>
        <vt:lpwstr/>
      </vt:variant>
      <vt:variant>
        <vt:lpwstr>_Toc182540945</vt:lpwstr>
      </vt:variant>
      <vt:variant>
        <vt:i4>1966142</vt:i4>
      </vt:variant>
      <vt:variant>
        <vt:i4>188</vt:i4>
      </vt:variant>
      <vt:variant>
        <vt:i4>0</vt:i4>
      </vt:variant>
      <vt:variant>
        <vt:i4>5</vt:i4>
      </vt:variant>
      <vt:variant>
        <vt:lpwstr/>
      </vt:variant>
      <vt:variant>
        <vt:lpwstr>_Toc182540944</vt:lpwstr>
      </vt:variant>
      <vt:variant>
        <vt:i4>1966142</vt:i4>
      </vt:variant>
      <vt:variant>
        <vt:i4>182</vt:i4>
      </vt:variant>
      <vt:variant>
        <vt:i4>0</vt:i4>
      </vt:variant>
      <vt:variant>
        <vt:i4>5</vt:i4>
      </vt:variant>
      <vt:variant>
        <vt:lpwstr/>
      </vt:variant>
      <vt:variant>
        <vt:lpwstr>_Toc182540943</vt:lpwstr>
      </vt:variant>
      <vt:variant>
        <vt:i4>1966142</vt:i4>
      </vt:variant>
      <vt:variant>
        <vt:i4>176</vt:i4>
      </vt:variant>
      <vt:variant>
        <vt:i4>0</vt:i4>
      </vt:variant>
      <vt:variant>
        <vt:i4>5</vt:i4>
      </vt:variant>
      <vt:variant>
        <vt:lpwstr/>
      </vt:variant>
      <vt:variant>
        <vt:lpwstr>_Toc182540942</vt:lpwstr>
      </vt:variant>
      <vt:variant>
        <vt:i4>1966142</vt:i4>
      </vt:variant>
      <vt:variant>
        <vt:i4>170</vt:i4>
      </vt:variant>
      <vt:variant>
        <vt:i4>0</vt:i4>
      </vt:variant>
      <vt:variant>
        <vt:i4>5</vt:i4>
      </vt:variant>
      <vt:variant>
        <vt:lpwstr/>
      </vt:variant>
      <vt:variant>
        <vt:lpwstr>_Toc182540941</vt:lpwstr>
      </vt:variant>
      <vt:variant>
        <vt:i4>1966142</vt:i4>
      </vt:variant>
      <vt:variant>
        <vt:i4>164</vt:i4>
      </vt:variant>
      <vt:variant>
        <vt:i4>0</vt:i4>
      </vt:variant>
      <vt:variant>
        <vt:i4>5</vt:i4>
      </vt:variant>
      <vt:variant>
        <vt:lpwstr/>
      </vt:variant>
      <vt:variant>
        <vt:lpwstr>_Toc182540940</vt:lpwstr>
      </vt:variant>
      <vt:variant>
        <vt:i4>1638462</vt:i4>
      </vt:variant>
      <vt:variant>
        <vt:i4>158</vt:i4>
      </vt:variant>
      <vt:variant>
        <vt:i4>0</vt:i4>
      </vt:variant>
      <vt:variant>
        <vt:i4>5</vt:i4>
      </vt:variant>
      <vt:variant>
        <vt:lpwstr/>
      </vt:variant>
      <vt:variant>
        <vt:lpwstr>_Toc182540939</vt:lpwstr>
      </vt:variant>
      <vt:variant>
        <vt:i4>1638462</vt:i4>
      </vt:variant>
      <vt:variant>
        <vt:i4>152</vt:i4>
      </vt:variant>
      <vt:variant>
        <vt:i4>0</vt:i4>
      </vt:variant>
      <vt:variant>
        <vt:i4>5</vt:i4>
      </vt:variant>
      <vt:variant>
        <vt:lpwstr/>
      </vt:variant>
      <vt:variant>
        <vt:lpwstr>_Toc182540938</vt:lpwstr>
      </vt:variant>
      <vt:variant>
        <vt:i4>1638462</vt:i4>
      </vt:variant>
      <vt:variant>
        <vt:i4>146</vt:i4>
      </vt:variant>
      <vt:variant>
        <vt:i4>0</vt:i4>
      </vt:variant>
      <vt:variant>
        <vt:i4>5</vt:i4>
      </vt:variant>
      <vt:variant>
        <vt:lpwstr/>
      </vt:variant>
      <vt:variant>
        <vt:lpwstr>_Toc182540937</vt:lpwstr>
      </vt:variant>
      <vt:variant>
        <vt:i4>1638462</vt:i4>
      </vt:variant>
      <vt:variant>
        <vt:i4>140</vt:i4>
      </vt:variant>
      <vt:variant>
        <vt:i4>0</vt:i4>
      </vt:variant>
      <vt:variant>
        <vt:i4>5</vt:i4>
      </vt:variant>
      <vt:variant>
        <vt:lpwstr/>
      </vt:variant>
      <vt:variant>
        <vt:lpwstr>_Toc182540936</vt:lpwstr>
      </vt:variant>
      <vt:variant>
        <vt:i4>1638462</vt:i4>
      </vt:variant>
      <vt:variant>
        <vt:i4>134</vt:i4>
      </vt:variant>
      <vt:variant>
        <vt:i4>0</vt:i4>
      </vt:variant>
      <vt:variant>
        <vt:i4>5</vt:i4>
      </vt:variant>
      <vt:variant>
        <vt:lpwstr/>
      </vt:variant>
      <vt:variant>
        <vt:lpwstr>_Toc182540935</vt:lpwstr>
      </vt:variant>
      <vt:variant>
        <vt:i4>1638462</vt:i4>
      </vt:variant>
      <vt:variant>
        <vt:i4>128</vt:i4>
      </vt:variant>
      <vt:variant>
        <vt:i4>0</vt:i4>
      </vt:variant>
      <vt:variant>
        <vt:i4>5</vt:i4>
      </vt:variant>
      <vt:variant>
        <vt:lpwstr/>
      </vt:variant>
      <vt:variant>
        <vt:lpwstr>_Toc182540934</vt:lpwstr>
      </vt:variant>
      <vt:variant>
        <vt:i4>1638462</vt:i4>
      </vt:variant>
      <vt:variant>
        <vt:i4>122</vt:i4>
      </vt:variant>
      <vt:variant>
        <vt:i4>0</vt:i4>
      </vt:variant>
      <vt:variant>
        <vt:i4>5</vt:i4>
      </vt:variant>
      <vt:variant>
        <vt:lpwstr/>
      </vt:variant>
      <vt:variant>
        <vt:lpwstr>_Toc182540933</vt:lpwstr>
      </vt:variant>
      <vt:variant>
        <vt:i4>1638462</vt:i4>
      </vt:variant>
      <vt:variant>
        <vt:i4>116</vt:i4>
      </vt:variant>
      <vt:variant>
        <vt:i4>0</vt:i4>
      </vt:variant>
      <vt:variant>
        <vt:i4>5</vt:i4>
      </vt:variant>
      <vt:variant>
        <vt:lpwstr/>
      </vt:variant>
      <vt:variant>
        <vt:lpwstr>_Toc182540932</vt:lpwstr>
      </vt:variant>
      <vt:variant>
        <vt:i4>1638462</vt:i4>
      </vt:variant>
      <vt:variant>
        <vt:i4>110</vt:i4>
      </vt:variant>
      <vt:variant>
        <vt:i4>0</vt:i4>
      </vt:variant>
      <vt:variant>
        <vt:i4>5</vt:i4>
      </vt:variant>
      <vt:variant>
        <vt:lpwstr/>
      </vt:variant>
      <vt:variant>
        <vt:lpwstr>_Toc182540931</vt:lpwstr>
      </vt:variant>
      <vt:variant>
        <vt:i4>1638462</vt:i4>
      </vt:variant>
      <vt:variant>
        <vt:i4>104</vt:i4>
      </vt:variant>
      <vt:variant>
        <vt:i4>0</vt:i4>
      </vt:variant>
      <vt:variant>
        <vt:i4>5</vt:i4>
      </vt:variant>
      <vt:variant>
        <vt:lpwstr/>
      </vt:variant>
      <vt:variant>
        <vt:lpwstr>_Toc182540930</vt:lpwstr>
      </vt:variant>
      <vt:variant>
        <vt:i4>1572926</vt:i4>
      </vt:variant>
      <vt:variant>
        <vt:i4>98</vt:i4>
      </vt:variant>
      <vt:variant>
        <vt:i4>0</vt:i4>
      </vt:variant>
      <vt:variant>
        <vt:i4>5</vt:i4>
      </vt:variant>
      <vt:variant>
        <vt:lpwstr/>
      </vt:variant>
      <vt:variant>
        <vt:lpwstr>_Toc182540929</vt:lpwstr>
      </vt:variant>
      <vt:variant>
        <vt:i4>1572926</vt:i4>
      </vt:variant>
      <vt:variant>
        <vt:i4>92</vt:i4>
      </vt:variant>
      <vt:variant>
        <vt:i4>0</vt:i4>
      </vt:variant>
      <vt:variant>
        <vt:i4>5</vt:i4>
      </vt:variant>
      <vt:variant>
        <vt:lpwstr/>
      </vt:variant>
      <vt:variant>
        <vt:lpwstr>_Toc182540928</vt:lpwstr>
      </vt:variant>
      <vt:variant>
        <vt:i4>1572926</vt:i4>
      </vt:variant>
      <vt:variant>
        <vt:i4>86</vt:i4>
      </vt:variant>
      <vt:variant>
        <vt:i4>0</vt:i4>
      </vt:variant>
      <vt:variant>
        <vt:i4>5</vt:i4>
      </vt:variant>
      <vt:variant>
        <vt:lpwstr/>
      </vt:variant>
      <vt:variant>
        <vt:lpwstr>_Toc182540927</vt:lpwstr>
      </vt:variant>
      <vt:variant>
        <vt:i4>1572926</vt:i4>
      </vt:variant>
      <vt:variant>
        <vt:i4>80</vt:i4>
      </vt:variant>
      <vt:variant>
        <vt:i4>0</vt:i4>
      </vt:variant>
      <vt:variant>
        <vt:i4>5</vt:i4>
      </vt:variant>
      <vt:variant>
        <vt:lpwstr/>
      </vt:variant>
      <vt:variant>
        <vt:lpwstr>_Toc182540926</vt:lpwstr>
      </vt:variant>
      <vt:variant>
        <vt:i4>1572926</vt:i4>
      </vt:variant>
      <vt:variant>
        <vt:i4>74</vt:i4>
      </vt:variant>
      <vt:variant>
        <vt:i4>0</vt:i4>
      </vt:variant>
      <vt:variant>
        <vt:i4>5</vt:i4>
      </vt:variant>
      <vt:variant>
        <vt:lpwstr/>
      </vt:variant>
      <vt:variant>
        <vt:lpwstr>_Toc182540925</vt:lpwstr>
      </vt:variant>
      <vt:variant>
        <vt:i4>1572926</vt:i4>
      </vt:variant>
      <vt:variant>
        <vt:i4>68</vt:i4>
      </vt:variant>
      <vt:variant>
        <vt:i4>0</vt:i4>
      </vt:variant>
      <vt:variant>
        <vt:i4>5</vt:i4>
      </vt:variant>
      <vt:variant>
        <vt:lpwstr/>
      </vt:variant>
      <vt:variant>
        <vt:lpwstr>_Toc182540924</vt:lpwstr>
      </vt:variant>
      <vt:variant>
        <vt:i4>1572926</vt:i4>
      </vt:variant>
      <vt:variant>
        <vt:i4>62</vt:i4>
      </vt:variant>
      <vt:variant>
        <vt:i4>0</vt:i4>
      </vt:variant>
      <vt:variant>
        <vt:i4>5</vt:i4>
      </vt:variant>
      <vt:variant>
        <vt:lpwstr/>
      </vt:variant>
      <vt:variant>
        <vt:lpwstr>_Toc182540923</vt:lpwstr>
      </vt:variant>
      <vt:variant>
        <vt:i4>1572926</vt:i4>
      </vt:variant>
      <vt:variant>
        <vt:i4>56</vt:i4>
      </vt:variant>
      <vt:variant>
        <vt:i4>0</vt:i4>
      </vt:variant>
      <vt:variant>
        <vt:i4>5</vt:i4>
      </vt:variant>
      <vt:variant>
        <vt:lpwstr/>
      </vt:variant>
      <vt:variant>
        <vt:lpwstr>_Toc182540922</vt:lpwstr>
      </vt:variant>
      <vt:variant>
        <vt:i4>1572926</vt:i4>
      </vt:variant>
      <vt:variant>
        <vt:i4>50</vt:i4>
      </vt:variant>
      <vt:variant>
        <vt:i4>0</vt:i4>
      </vt:variant>
      <vt:variant>
        <vt:i4>5</vt:i4>
      </vt:variant>
      <vt:variant>
        <vt:lpwstr/>
      </vt:variant>
      <vt:variant>
        <vt:lpwstr>_Toc182540921</vt:lpwstr>
      </vt:variant>
      <vt:variant>
        <vt:i4>1572926</vt:i4>
      </vt:variant>
      <vt:variant>
        <vt:i4>44</vt:i4>
      </vt:variant>
      <vt:variant>
        <vt:i4>0</vt:i4>
      </vt:variant>
      <vt:variant>
        <vt:i4>5</vt:i4>
      </vt:variant>
      <vt:variant>
        <vt:lpwstr/>
      </vt:variant>
      <vt:variant>
        <vt:lpwstr>_Toc182540920</vt:lpwstr>
      </vt:variant>
      <vt:variant>
        <vt:i4>1769534</vt:i4>
      </vt:variant>
      <vt:variant>
        <vt:i4>38</vt:i4>
      </vt:variant>
      <vt:variant>
        <vt:i4>0</vt:i4>
      </vt:variant>
      <vt:variant>
        <vt:i4>5</vt:i4>
      </vt:variant>
      <vt:variant>
        <vt:lpwstr/>
      </vt:variant>
      <vt:variant>
        <vt:lpwstr>_Toc182540919</vt:lpwstr>
      </vt:variant>
      <vt:variant>
        <vt:i4>1769534</vt:i4>
      </vt:variant>
      <vt:variant>
        <vt:i4>32</vt:i4>
      </vt:variant>
      <vt:variant>
        <vt:i4>0</vt:i4>
      </vt:variant>
      <vt:variant>
        <vt:i4>5</vt:i4>
      </vt:variant>
      <vt:variant>
        <vt:lpwstr/>
      </vt:variant>
      <vt:variant>
        <vt:lpwstr>_Toc182540918</vt:lpwstr>
      </vt:variant>
      <vt:variant>
        <vt:i4>1769534</vt:i4>
      </vt:variant>
      <vt:variant>
        <vt:i4>26</vt:i4>
      </vt:variant>
      <vt:variant>
        <vt:i4>0</vt:i4>
      </vt:variant>
      <vt:variant>
        <vt:i4>5</vt:i4>
      </vt:variant>
      <vt:variant>
        <vt:lpwstr/>
      </vt:variant>
      <vt:variant>
        <vt:lpwstr>_Toc182540917</vt:lpwstr>
      </vt:variant>
      <vt:variant>
        <vt:i4>1769534</vt:i4>
      </vt:variant>
      <vt:variant>
        <vt:i4>20</vt:i4>
      </vt:variant>
      <vt:variant>
        <vt:i4>0</vt:i4>
      </vt:variant>
      <vt:variant>
        <vt:i4>5</vt:i4>
      </vt:variant>
      <vt:variant>
        <vt:lpwstr/>
      </vt:variant>
      <vt:variant>
        <vt:lpwstr>_Toc182540916</vt:lpwstr>
      </vt:variant>
      <vt:variant>
        <vt:i4>1769534</vt:i4>
      </vt:variant>
      <vt:variant>
        <vt:i4>14</vt:i4>
      </vt:variant>
      <vt:variant>
        <vt:i4>0</vt:i4>
      </vt:variant>
      <vt:variant>
        <vt:i4>5</vt:i4>
      </vt:variant>
      <vt:variant>
        <vt:lpwstr/>
      </vt:variant>
      <vt:variant>
        <vt:lpwstr>_Toc182540915</vt:lpwstr>
      </vt:variant>
      <vt:variant>
        <vt:i4>8323173</vt:i4>
      </vt:variant>
      <vt:variant>
        <vt:i4>9</vt:i4>
      </vt:variant>
      <vt:variant>
        <vt:i4>0</vt:i4>
      </vt:variant>
      <vt:variant>
        <vt:i4>5</vt:i4>
      </vt:variant>
      <vt:variant>
        <vt:lpwstr>mailto:sebastian.gonzalez_z@uao.edu.co</vt:lpwstr>
      </vt:variant>
      <vt:variant>
        <vt:lpwstr/>
      </vt:variant>
      <vt:variant>
        <vt:i4>2555910</vt:i4>
      </vt:variant>
      <vt:variant>
        <vt:i4>6</vt:i4>
      </vt:variant>
      <vt:variant>
        <vt:i4>0</vt:i4>
      </vt:variant>
      <vt:variant>
        <vt:i4>5</vt:i4>
      </vt:variant>
      <vt:variant>
        <vt:lpwstr>mailto:pablo.quinones@uao.edu.co</vt:lpwstr>
      </vt:variant>
      <vt:variant>
        <vt:lpwstr/>
      </vt:variant>
      <vt:variant>
        <vt:i4>3997709</vt:i4>
      </vt:variant>
      <vt:variant>
        <vt:i4>3</vt:i4>
      </vt:variant>
      <vt:variant>
        <vt:i4>0</vt:i4>
      </vt:variant>
      <vt:variant>
        <vt:i4>5</vt:i4>
      </vt:variant>
      <vt:variant>
        <vt:lpwstr>mailto:jorge.fong@uao.edu.co</vt:lpwstr>
      </vt:variant>
      <vt:variant>
        <vt:lpwstr/>
      </vt:variant>
      <vt:variant>
        <vt:i4>3080200</vt:i4>
      </vt:variant>
      <vt:variant>
        <vt:i4>0</vt:i4>
      </vt:variant>
      <vt:variant>
        <vt:i4>0</vt:i4>
      </vt:variant>
      <vt:variant>
        <vt:i4>5</vt:i4>
      </vt:variant>
      <vt:variant>
        <vt:lpwstr>mailto:autor1@uao.edu.co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ccastano</dc:creator>
  <cp:keywords/>
  <cp:lastModifiedBy>PABLO JOSE QUINONES GIRALDO</cp:lastModifiedBy>
  <cp:revision>2</cp:revision>
  <dcterms:created xsi:type="dcterms:W3CDTF">2024-11-15T22:44:00Z</dcterms:created>
  <dcterms:modified xsi:type="dcterms:W3CDTF">2024-11-15T22:44:00Z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afde5e25-8aa3-3ec1-b7c2-6ee9e5ec3af6</vt:lpwstr>
  </property>
  <property fmtid="{D5CDD505-2E9C-101B-9397-08002B2CF9AE}" pid="5" name="ContentTypeId">
    <vt:lpwstr>0x010100FF7546F2316F104AA7412E472CA23E6C</vt:lpwstr>
  </property>
</Properties>
</file>